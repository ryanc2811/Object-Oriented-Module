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DAEB2" w14:textId="77777777" w:rsidR="00197A37" w:rsidRDefault="00197A37" w:rsidP="003A56B8">
      <w:pPr>
        <w:pStyle w:val="Heading1"/>
        <w:jc w:val="center"/>
        <w:rPr>
          <w:sz w:val="40"/>
          <w:szCs w:val="40"/>
        </w:rPr>
      </w:pPr>
    </w:p>
    <w:p w14:paraId="354DAEB3" w14:textId="77777777" w:rsidR="00197A37" w:rsidRDefault="00197A37" w:rsidP="003A56B8">
      <w:pPr>
        <w:pStyle w:val="Heading1"/>
        <w:jc w:val="center"/>
        <w:rPr>
          <w:sz w:val="40"/>
          <w:szCs w:val="40"/>
        </w:rPr>
      </w:pPr>
    </w:p>
    <w:p w14:paraId="354DAEB4" w14:textId="77777777" w:rsidR="00A60C75" w:rsidRPr="00777121" w:rsidRDefault="00A60C75" w:rsidP="003A56B8">
      <w:pPr>
        <w:pStyle w:val="Heading1"/>
        <w:jc w:val="center"/>
        <w:rPr>
          <w:sz w:val="40"/>
          <w:szCs w:val="40"/>
        </w:rPr>
      </w:pPr>
      <w:r w:rsidRPr="00777121">
        <w:rPr>
          <w:sz w:val="40"/>
          <w:szCs w:val="40"/>
        </w:rPr>
        <w:t>COMP2331 Object Oriented Design and Development</w:t>
      </w:r>
    </w:p>
    <w:p w14:paraId="354DAEB5" w14:textId="77777777" w:rsidR="0027626F" w:rsidRPr="00777121" w:rsidRDefault="00777121" w:rsidP="003A56B8">
      <w:pPr>
        <w:pStyle w:val="Heading2"/>
        <w:jc w:val="center"/>
        <w:rPr>
          <w:sz w:val="36"/>
          <w:szCs w:val="36"/>
        </w:rPr>
      </w:pPr>
      <w:r>
        <w:rPr>
          <w:sz w:val="36"/>
          <w:szCs w:val="36"/>
        </w:rPr>
        <w:t xml:space="preserve">Portfolio </w:t>
      </w:r>
      <w:r w:rsidR="003A56B8" w:rsidRPr="00777121">
        <w:rPr>
          <w:sz w:val="36"/>
          <w:szCs w:val="36"/>
        </w:rPr>
        <w:t>Design Documentation</w:t>
      </w:r>
    </w:p>
    <w:p w14:paraId="354DAEB6" w14:textId="77777777" w:rsidR="003A56B8" w:rsidRDefault="003A56B8" w:rsidP="003A56B8">
      <w:pPr>
        <w:jc w:val="center"/>
      </w:pPr>
    </w:p>
    <w:p w14:paraId="354DAEB7" w14:textId="77777777" w:rsidR="003A56B8" w:rsidRDefault="003A56B8" w:rsidP="003A56B8">
      <w:pPr>
        <w:jc w:val="center"/>
      </w:pPr>
    </w:p>
    <w:p w14:paraId="354DAEB8" w14:textId="77777777" w:rsidR="00777121" w:rsidRDefault="00777121" w:rsidP="003A56B8">
      <w:pPr>
        <w:jc w:val="center"/>
        <w:rPr>
          <w:szCs w:val="28"/>
        </w:rPr>
      </w:pPr>
    </w:p>
    <w:p w14:paraId="354DAEB9" w14:textId="77777777" w:rsidR="00777121" w:rsidRDefault="00777121" w:rsidP="003A56B8">
      <w:pPr>
        <w:jc w:val="center"/>
        <w:rPr>
          <w:szCs w:val="28"/>
        </w:rPr>
      </w:pPr>
    </w:p>
    <w:p w14:paraId="354DAEBA" w14:textId="77777777" w:rsidR="00777121" w:rsidRDefault="00777121" w:rsidP="003A56B8">
      <w:pPr>
        <w:jc w:val="center"/>
        <w:rPr>
          <w:szCs w:val="28"/>
        </w:rPr>
      </w:pPr>
    </w:p>
    <w:p w14:paraId="354DAEBB" w14:textId="77777777" w:rsidR="00777121" w:rsidRDefault="00777121" w:rsidP="003A56B8">
      <w:pPr>
        <w:jc w:val="center"/>
        <w:rPr>
          <w:szCs w:val="28"/>
        </w:rPr>
      </w:pPr>
    </w:p>
    <w:p w14:paraId="354DAEBC" w14:textId="77777777" w:rsidR="00777121" w:rsidRDefault="00777121" w:rsidP="003A56B8">
      <w:pPr>
        <w:jc w:val="center"/>
        <w:rPr>
          <w:szCs w:val="28"/>
        </w:rPr>
      </w:pPr>
    </w:p>
    <w:p w14:paraId="354DAEBD" w14:textId="77777777" w:rsidR="00777121" w:rsidRDefault="00777121" w:rsidP="003A56B8">
      <w:pPr>
        <w:jc w:val="center"/>
        <w:rPr>
          <w:szCs w:val="28"/>
        </w:rPr>
      </w:pPr>
    </w:p>
    <w:p w14:paraId="354DAEBE" w14:textId="77777777" w:rsidR="00777121" w:rsidRDefault="00777121" w:rsidP="003A56B8">
      <w:pPr>
        <w:jc w:val="center"/>
        <w:rPr>
          <w:szCs w:val="28"/>
        </w:rPr>
      </w:pPr>
    </w:p>
    <w:p w14:paraId="354DAEBF" w14:textId="77777777" w:rsidR="00777121" w:rsidRDefault="00777121" w:rsidP="003A56B8">
      <w:pPr>
        <w:jc w:val="center"/>
        <w:rPr>
          <w:szCs w:val="28"/>
        </w:rPr>
      </w:pPr>
    </w:p>
    <w:p w14:paraId="354DAEC0" w14:textId="23A2352E" w:rsidR="003A56B8" w:rsidRDefault="003A56B8" w:rsidP="003A56B8">
      <w:pPr>
        <w:jc w:val="center"/>
        <w:rPr>
          <w:szCs w:val="28"/>
        </w:rPr>
      </w:pPr>
      <w:r>
        <w:rPr>
          <w:szCs w:val="28"/>
        </w:rPr>
        <w:t xml:space="preserve">Student Number: </w:t>
      </w:r>
      <w:r w:rsidR="00CA6216">
        <w:rPr>
          <w:szCs w:val="28"/>
        </w:rPr>
        <w:t>180</w:t>
      </w:r>
      <w:r w:rsidR="0011480D">
        <w:rPr>
          <w:szCs w:val="28"/>
        </w:rPr>
        <w:t>1</w:t>
      </w:r>
      <w:r w:rsidR="00F23724">
        <w:rPr>
          <w:szCs w:val="28"/>
        </w:rPr>
        <w:t>0</w:t>
      </w:r>
      <w:r w:rsidR="00CA6216">
        <w:rPr>
          <w:szCs w:val="28"/>
        </w:rPr>
        <w:t>9</w:t>
      </w:r>
      <w:r w:rsidR="00454260">
        <w:rPr>
          <w:szCs w:val="28"/>
        </w:rPr>
        <w:t>4</w:t>
      </w:r>
      <w:r w:rsidR="00CA6216">
        <w:rPr>
          <w:szCs w:val="28"/>
        </w:rPr>
        <w:t>3</w:t>
      </w:r>
    </w:p>
    <w:p w14:paraId="354DAEC1" w14:textId="77777777" w:rsidR="003A56B8" w:rsidRDefault="003A56B8">
      <w:pPr>
        <w:rPr>
          <w:szCs w:val="28"/>
        </w:rPr>
      </w:pPr>
      <w:r>
        <w:rPr>
          <w:szCs w:val="28"/>
        </w:rPr>
        <w:br w:type="page"/>
      </w:r>
    </w:p>
    <w:p w14:paraId="354DAEC2" w14:textId="77777777" w:rsidR="003A56B8" w:rsidRPr="003A56B8" w:rsidRDefault="003A56B8" w:rsidP="003A56B8">
      <w:pPr>
        <w:jc w:val="center"/>
        <w:rPr>
          <w:szCs w:val="28"/>
        </w:rPr>
      </w:pPr>
    </w:p>
    <w:p w14:paraId="354DAEC3" w14:textId="77777777" w:rsidR="003A56B8" w:rsidRPr="003A56B8" w:rsidRDefault="003A56B8" w:rsidP="003A56B8">
      <w:pPr>
        <w:jc w:val="center"/>
      </w:pPr>
    </w:p>
    <w:p w14:paraId="354DAEC4" w14:textId="77777777" w:rsidR="00A60C75" w:rsidRPr="0015760C" w:rsidRDefault="00A60C75" w:rsidP="00A60C75"/>
    <w:p w14:paraId="354DAEC5" w14:textId="77777777" w:rsidR="00A60C75" w:rsidRPr="0015760C" w:rsidRDefault="00A60C75" w:rsidP="00AB3AFA">
      <w:pPr>
        <w:pStyle w:val="Heading3"/>
        <w:numPr>
          <w:ilvl w:val="0"/>
          <w:numId w:val="13"/>
        </w:numPr>
      </w:pPr>
      <w:r w:rsidRPr="0015760C">
        <w:t>Introduction</w:t>
      </w:r>
    </w:p>
    <w:p w14:paraId="354DAEC6" w14:textId="77777777" w:rsidR="00AC512C" w:rsidRPr="0015760C" w:rsidRDefault="00197A37" w:rsidP="00CB5E4F">
      <w:pPr>
        <w:rPr>
          <w:rFonts w:ascii="Calibri" w:hAnsi="Calibri" w:cs="Calibri"/>
        </w:rPr>
      </w:pPr>
      <w:r>
        <w:rPr>
          <w:rFonts w:ascii="Calibri" w:hAnsi="Calibri" w:cs="Calibri"/>
          <w:i/>
        </w:rPr>
        <w:t>All documentation has some kind of introductory text.  We usually write this last.  Don’t spend too long on it, just a brief summary of the contents of the document</w:t>
      </w:r>
      <w:r w:rsidR="00280EBD">
        <w:rPr>
          <w:rFonts w:ascii="Calibri" w:hAnsi="Calibri" w:cs="Calibri"/>
        </w:rPr>
        <w:t>.</w:t>
      </w:r>
    </w:p>
    <w:p w14:paraId="354DAEC7" w14:textId="5D28EBD9" w:rsidR="00A60C75" w:rsidRDefault="00A60C75" w:rsidP="00A60C75">
      <w:pPr>
        <w:rPr>
          <w:rFonts w:ascii="Calibri" w:hAnsi="Calibri" w:cs="Calibri"/>
        </w:rPr>
      </w:pPr>
    </w:p>
    <w:p w14:paraId="05ECD667" w14:textId="720D363E" w:rsidR="00534716" w:rsidRPr="0015760C" w:rsidRDefault="00534716" w:rsidP="00A60C75">
      <w:pPr>
        <w:rPr>
          <w:rFonts w:ascii="Calibri" w:hAnsi="Calibri" w:cs="Calibri"/>
        </w:rPr>
      </w:pPr>
      <w:r>
        <w:rPr>
          <w:rFonts w:ascii="Calibri" w:hAnsi="Calibri" w:cs="Calibri"/>
        </w:rPr>
        <w:t xml:space="preserve">This documentation </w:t>
      </w:r>
      <w:r w:rsidR="00015670">
        <w:rPr>
          <w:rFonts w:ascii="Calibri" w:hAnsi="Calibri" w:cs="Calibri"/>
        </w:rPr>
        <w:t>describes and an</w:t>
      </w:r>
      <w:r w:rsidR="00562436">
        <w:rPr>
          <w:rFonts w:ascii="Calibri" w:hAnsi="Calibri" w:cs="Calibri"/>
        </w:rPr>
        <w:t xml:space="preserve">alyses a </w:t>
      </w:r>
      <w:r w:rsidR="006060F9">
        <w:rPr>
          <w:rFonts w:ascii="Calibri" w:hAnsi="Calibri" w:cs="Calibri"/>
        </w:rPr>
        <w:t xml:space="preserve">problem given by the client, which </w:t>
      </w:r>
      <w:r w:rsidR="00800927">
        <w:rPr>
          <w:rFonts w:ascii="Calibri" w:hAnsi="Calibri" w:cs="Calibri"/>
        </w:rPr>
        <w:t xml:space="preserve">asks for a simulation of a </w:t>
      </w:r>
      <w:r w:rsidR="00320F43">
        <w:rPr>
          <w:rFonts w:ascii="Calibri" w:hAnsi="Calibri" w:cs="Calibri"/>
        </w:rPr>
        <w:t>aquarium</w:t>
      </w:r>
      <w:r w:rsidR="00800927">
        <w:rPr>
          <w:rFonts w:ascii="Calibri" w:hAnsi="Calibri" w:cs="Calibri"/>
        </w:rPr>
        <w:t xml:space="preserve"> full of </w:t>
      </w:r>
      <w:r w:rsidR="00320F43">
        <w:rPr>
          <w:rFonts w:ascii="Calibri" w:hAnsi="Calibri" w:cs="Calibri"/>
        </w:rPr>
        <w:t>moving fish, bubbles and fish food.</w:t>
      </w:r>
      <w:bookmarkStart w:id="0" w:name="_GoBack"/>
      <w:bookmarkEnd w:id="0"/>
    </w:p>
    <w:p w14:paraId="354DAEC8" w14:textId="77777777" w:rsidR="00455B5D" w:rsidRPr="00455B5D" w:rsidRDefault="007D3D78" w:rsidP="00AB3AFA">
      <w:pPr>
        <w:pStyle w:val="Heading3"/>
        <w:numPr>
          <w:ilvl w:val="0"/>
          <w:numId w:val="13"/>
        </w:numPr>
      </w:pPr>
      <w:r>
        <w:t>Problem Analysis</w:t>
      </w:r>
    </w:p>
    <w:p w14:paraId="354DAEC9" w14:textId="57BF850D" w:rsidR="00197A37" w:rsidRDefault="00197A37" w:rsidP="00F431CD">
      <w:pPr>
        <w:rPr>
          <w:i/>
        </w:rPr>
      </w:pPr>
      <w:r>
        <w:rPr>
          <w:i/>
        </w:rPr>
        <w:t xml:space="preserve">This should be </w:t>
      </w:r>
      <w:r w:rsidR="00EE5B34">
        <w:rPr>
          <w:i/>
        </w:rPr>
        <w:t xml:space="preserve">revised from milestone </w:t>
      </w:r>
      <w:r w:rsidR="001F787E">
        <w:rPr>
          <w:i/>
        </w:rPr>
        <w:t>2</w:t>
      </w:r>
      <w:r w:rsidR="00EE5B34">
        <w:rPr>
          <w:i/>
        </w:rPr>
        <w:t xml:space="preserve"> </w:t>
      </w:r>
      <w:r w:rsidR="00EE5B34" w:rsidRPr="00EE5B34">
        <w:rPr>
          <w:i/>
        </w:rPr>
        <w:t xml:space="preserve">to </w:t>
      </w:r>
      <w:r w:rsidR="00EE5B34">
        <w:rPr>
          <w:i/>
        </w:rPr>
        <w:t xml:space="preserve">accommodate the new client brief, </w:t>
      </w:r>
      <w:r w:rsidR="001F787E">
        <w:rPr>
          <w:i/>
        </w:rPr>
        <w:t xml:space="preserve">applying </w:t>
      </w:r>
      <w:r w:rsidR="00031921">
        <w:rPr>
          <w:i/>
        </w:rPr>
        <w:t xml:space="preserve">responsibility driven design </w:t>
      </w:r>
      <w:r w:rsidR="00875259">
        <w:rPr>
          <w:i/>
        </w:rPr>
        <w:t>(</w:t>
      </w:r>
      <w:r w:rsidR="00031921">
        <w:rPr>
          <w:i/>
        </w:rPr>
        <w:t>including</w:t>
      </w:r>
      <w:r w:rsidR="00875259">
        <w:rPr>
          <w:i/>
        </w:rPr>
        <w:t xml:space="preserve"> class discovery)</w:t>
      </w:r>
      <w:r w:rsidR="00031921">
        <w:rPr>
          <w:i/>
        </w:rPr>
        <w:t xml:space="preserve"> and hierarchical software design</w:t>
      </w:r>
      <w:r w:rsidR="00875259">
        <w:rPr>
          <w:i/>
        </w:rPr>
        <w:t xml:space="preserve"> </w:t>
      </w:r>
      <w:r w:rsidR="001F787E">
        <w:rPr>
          <w:i/>
        </w:rPr>
        <w:t>as part of the analysis</w:t>
      </w:r>
      <w:r>
        <w:rPr>
          <w:i/>
        </w:rPr>
        <w:t>.</w:t>
      </w:r>
    </w:p>
    <w:p w14:paraId="6960268D" w14:textId="77777777" w:rsidR="005A45C5" w:rsidRDefault="005A45C5" w:rsidP="00F431CD">
      <w:pPr>
        <w:rPr>
          <w:i/>
        </w:rPr>
      </w:pPr>
    </w:p>
    <w:p w14:paraId="135CD746" w14:textId="6B85AE6F" w:rsidR="001C396C" w:rsidRDefault="00C320E3" w:rsidP="00F431CD">
      <w:pPr>
        <w:rPr>
          <w:iCs/>
          <w:u w:val="single"/>
        </w:rPr>
      </w:pPr>
      <w:r>
        <w:rPr>
          <w:iCs/>
          <w:u w:val="single"/>
        </w:rPr>
        <w:t>Client Brief</w:t>
      </w:r>
    </w:p>
    <w:p w14:paraId="0D9D6DB0" w14:textId="185B935D" w:rsidR="00C320E3" w:rsidRDefault="00C320E3" w:rsidP="00F431CD">
      <w:pPr>
        <w:rPr>
          <w:iCs/>
          <w:u w:val="single"/>
        </w:rPr>
      </w:pPr>
    </w:p>
    <w:p w14:paraId="0C310DA3" w14:textId="11241548" w:rsidR="00E2446C" w:rsidRDefault="00DF308A" w:rsidP="00F431CD">
      <w:pPr>
        <w:rPr>
          <w:iCs/>
        </w:rPr>
      </w:pPr>
      <w:r>
        <w:rPr>
          <w:iCs/>
        </w:rPr>
        <w:t>Key:</w:t>
      </w:r>
    </w:p>
    <w:p w14:paraId="79610BD2" w14:textId="646988BF" w:rsidR="00290655" w:rsidRDefault="00365364" w:rsidP="00F431CD">
      <w:pPr>
        <w:rPr>
          <w:iCs/>
          <w:color w:val="00B050"/>
        </w:rPr>
      </w:pPr>
      <w:r>
        <w:rPr>
          <w:iCs/>
          <w:color w:val="00B050"/>
        </w:rPr>
        <w:t>Common</w:t>
      </w:r>
      <w:r w:rsidR="00B0050A">
        <w:rPr>
          <w:iCs/>
          <w:color w:val="00B050"/>
        </w:rPr>
        <w:t>alities across a</w:t>
      </w:r>
      <w:r w:rsidR="00E21CC1" w:rsidRPr="00290655">
        <w:rPr>
          <w:iCs/>
          <w:color w:val="00B050"/>
        </w:rPr>
        <w:t>ll fish</w:t>
      </w:r>
    </w:p>
    <w:p w14:paraId="3FAFEB57" w14:textId="32D6EDED" w:rsidR="00314B08" w:rsidRDefault="00314B08" w:rsidP="00F431CD">
      <w:pPr>
        <w:rPr>
          <w:iCs/>
          <w:color w:val="FFC000"/>
        </w:rPr>
      </w:pPr>
      <w:r w:rsidRPr="00A3395A">
        <w:rPr>
          <w:iCs/>
          <w:color w:val="FFC000"/>
        </w:rPr>
        <w:t xml:space="preserve">Commonalities across </w:t>
      </w:r>
      <w:r w:rsidR="00A3395A">
        <w:rPr>
          <w:iCs/>
          <w:color w:val="FFC000"/>
        </w:rPr>
        <w:t>m</w:t>
      </w:r>
      <w:r w:rsidRPr="00A3395A">
        <w:rPr>
          <w:iCs/>
          <w:color w:val="FFC000"/>
        </w:rPr>
        <w:t>ost fish</w:t>
      </w:r>
    </w:p>
    <w:p w14:paraId="7A726507" w14:textId="03F3E0A4" w:rsidR="001425C5" w:rsidRDefault="00A86435" w:rsidP="00F431CD">
      <w:pPr>
        <w:rPr>
          <w:b/>
          <w:bCs/>
          <w:iCs/>
        </w:rPr>
      </w:pPr>
      <w:r w:rsidRPr="00A86435">
        <w:rPr>
          <w:b/>
          <w:bCs/>
          <w:iCs/>
        </w:rPr>
        <w:t>Ac</w:t>
      </w:r>
      <w:r>
        <w:rPr>
          <w:b/>
          <w:bCs/>
          <w:iCs/>
        </w:rPr>
        <w:t>tions</w:t>
      </w:r>
      <w:r w:rsidR="00276107">
        <w:rPr>
          <w:b/>
          <w:bCs/>
          <w:iCs/>
        </w:rPr>
        <w:t>/Behaviours</w:t>
      </w:r>
      <w:r w:rsidR="00FA0479">
        <w:rPr>
          <w:b/>
          <w:bCs/>
          <w:iCs/>
        </w:rPr>
        <w:t xml:space="preserve"> (Verbs)</w:t>
      </w:r>
    </w:p>
    <w:p w14:paraId="15EABE54" w14:textId="35CFFB33" w:rsidR="009243CE" w:rsidRDefault="00B859B7" w:rsidP="00F431CD">
      <w:pPr>
        <w:rPr>
          <w:i/>
        </w:rPr>
      </w:pPr>
      <w:r>
        <w:rPr>
          <w:i/>
        </w:rPr>
        <w:t>Classes</w:t>
      </w:r>
      <w:r w:rsidR="00FA0479">
        <w:rPr>
          <w:i/>
        </w:rPr>
        <w:t>(Nouns)</w:t>
      </w:r>
    </w:p>
    <w:p w14:paraId="06E4A07C" w14:textId="77777777" w:rsidR="005C0F14" w:rsidRPr="00C02B5B" w:rsidRDefault="005C0F14" w:rsidP="00F431CD">
      <w:pPr>
        <w:rPr>
          <w:i/>
        </w:rPr>
      </w:pPr>
    </w:p>
    <w:p w14:paraId="354DAECA" w14:textId="2810BD70" w:rsidR="00197A37" w:rsidRPr="009243CE" w:rsidRDefault="002B2E8E" w:rsidP="00F431CD">
      <w:pPr>
        <w:rPr>
          <w:i/>
          <w:iCs/>
          <w:sz w:val="32"/>
          <w:szCs w:val="24"/>
          <w:u w:val="single"/>
        </w:rPr>
      </w:pPr>
      <w:r w:rsidRPr="009243CE">
        <w:rPr>
          <w:i/>
          <w:iCs/>
          <w:sz w:val="32"/>
          <w:szCs w:val="24"/>
          <w:u w:val="single"/>
        </w:rPr>
        <w:t>JavaFish</w:t>
      </w:r>
    </w:p>
    <w:p w14:paraId="25403799" w14:textId="74A17DF3" w:rsidR="00A8435E" w:rsidRDefault="00A8435E" w:rsidP="00A8435E">
      <w:pPr>
        <w:rPr>
          <w:u w:val="single"/>
        </w:rPr>
      </w:pPr>
      <w:r>
        <w:t>Must:</w:t>
      </w:r>
    </w:p>
    <w:p w14:paraId="53E40D89" w14:textId="44192FD1" w:rsidR="00450DFC" w:rsidRDefault="009A189A" w:rsidP="00BA7907">
      <w:pPr>
        <w:pStyle w:val="ListParagraph"/>
        <w:numPr>
          <w:ilvl w:val="0"/>
          <w:numId w:val="16"/>
        </w:numPr>
      </w:pPr>
      <w:r>
        <w:t>H</w:t>
      </w:r>
      <w:r w:rsidR="00C04F0A">
        <w:t>ave at least 10 JavaFish tokens</w:t>
      </w:r>
      <w:r w:rsidR="00BA7907">
        <w:t>.</w:t>
      </w:r>
    </w:p>
    <w:p w14:paraId="6505C6DB" w14:textId="4DAF9C81" w:rsidR="00BA7907" w:rsidRDefault="008A6495" w:rsidP="00BA7907">
      <w:pPr>
        <w:pStyle w:val="ListParagraph"/>
        <w:numPr>
          <w:ilvl w:val="0"/>
          <w:numId w:val="16"/>
        </w:numPr>
      </w:pPr>
      <w:r>
        <w:t>S</w:t>
      </w:r>
      <w:r w:rsidR="002B115F">
        <w:t>caled by 0.15 or less</w:t>
      </w:r>
      <w:r w:rsidR="009D3D97">
        <w:t>.</w:t>
      </w:r>
    </w:p>
    <w:p w14:paraId="3BECA655" w14:textId="3B552D17" w:rsidR="00C318CC" w:rsidRPr="000353FE" w:rsidRDefault="00D46FED" w:rsidP="00BA7907">
      <w:pPr>
        <w:pStyle w:val="ListParagraph"/>
        <w:numPr>
          <w:ilvl w:val="0"/>
          <w:numId w:val="16"/>
        </w:numPr>
        <w:rPr>
          <w:color w:val="FFC000"/>
        </w:rPr>
      </w:pPr>
      <w:r w:rsidRPr="001A141B">
        <w:rPr>
          <w:b/>
          <w:bCs/>
          <w:color w:val="FFC000"/>
          <w:sz w:val="32"/>
          <w:szCs w:val="24"/>
        </w:rPr>
        <w:t>Swim</w:t>
      </w:r>
      <w:r w:rsidRPr="00B31C9B">
        <w:rPr>
          <w:b/>
          <w:bCs/>
          <w:color w:val="FFC000"/>
        </w:rPr>
        <w:t xml:space="preserve"> </w:t>
      </w:r>
      <w:r w:rsidRPr="000353FE">
        <w:rPr>
          <w:color w:val="FFC000"/>
        </w:rPr>
        <w:t>horizontally back and forth</w:t>
      </w:r>
      <w:r w:rsidR="009D3D97" w:rsidRPr="000353FE">
        <w:rPr>
          <w:color w:val="FFC000"/>
        </w:rPr>
        <w:t>.</w:t>
      </w:r>
    </w:p>
    <w:p w14:paraId="6FECE64B" w14:textId="4A3055B7" w:rsidR="00B54CE6" w:rsidRPr="00153F18" w:rsidRDefault="00B54CE6" w:rsidP="00BA7907">
      <w:pPr>
        <w:pStyle w:val="ListParagraph"/>
        <w:numPr>
          <w:ilvl w:val="0"/>
          <w:numId w:val="16"/>
        </w:numPr>
        <w:rPr>
          <w:color w:val="00B050"/>
        </w:rPr>
      </w:pPr>
      <w:r w:rsidRPr="008B4BC9">
        <w:rPr>
          <w:b/>
          <w:bCs/>
          <w:color w:val="00B050"/>
          <w:sz w:val="32"/>
          <w:szCs w:val="24"/>
        </w:rPr>
        <w:t>Face</w:t>
      </w:r>
      <w:r w:rsidRPr="00153F18">
        <w:rPr>
          <w:color w:val="00B050"/>
        </w:rPr>
        <w:t xml:space="preserve"> in the direction of </w:t>
      </w:r>
      <w:r w:rsidRPr="00FA0479">
        <w:rPr>
          <w:i/>
          <w:iCs/>
          <w:color w:val="00B050"/>
          <w:sz w:val="32"/>
          <w:szCs w:val="24"/>
        </w:rPr>
        <w:t>movement</w:t>
      </w:r>
      <w:r w:rsidR="009D3D97" w:rsidRPr="00FA0479">
        <w:rPr>
          <w:i/>
          <w:iCs/>
          <w:color w:val="00B050"/>
          <w:sz w:val="32"/>
          <w:szCs w:val="24"/>
        </w:rPr>
        <w:t>.</w:t>
      </w:r>
    </w:p>
    <w:p w14:paraId="1B610D97" w14:textId="52959B7C" w:rsidR="002674CC" w:rsidRPr="00DF3682" w:rsidRDefault="00415D3F" w:rsidP="00BA7907">
      <w:pPr>
        <w:pStyle w:val="ListParagraph"/>
        <w:numPr>
          <w:ilvl w:val="0"/>
          <w:numId w:val="16"/>
        </w:numPr>
        <w:rPr>
          <w:color w:val="FFC000"/>
        </w:rPr>
      </w:pPr>
      <w:r w:rsidRPr="001A141B">
        <w:rPr>
          <w:b/>
          <w:bCs/>
          <w:color w:val="FFC000"/>
          <w:sz w:val="32"/>
          <w:szCs w:val="24"/>
        </w:rPr>
        <w:t>Blow</w:t>
      </w:r>
      <w:r w:rsidR="00FE4EFB" w:rsidRPr="00DF3682">
        <w:rPr>
          <w:color w:val="FFC000"/>
        </w:rPr>
        <w:t xml:space="preserve"> </w:t>
      </w:r>
      <w:r w:rsidR="00FE4EFB" w:rsidRPr="00922FA7">
        <w:rPr>
          <w:i/>
          <w:iCs/>
          <w:color w:val="FFC000"/>
          <w:sz w:val="32"/>
          <w:szCs w:val="24"/>
        </w:rPr>
        <w:t>Bubbles</w:t>
      </w:r>
      <w:r w:rsidR="00FE4EFB" w:rsidRPr="00DF3682">
        <w:rPr>
          <w:color w:val="FFC000"/>
        </w:rPr>
        <w:t xml:space="preserve"> from mouth</w:t>
      </w:r>
      <w:r w:rsidR="009D3D97" w:rsidRPr="00DF3682">
        <w:rPr>
          <w:color w:val="FFC000"/>
        </w:rPr>
        <w:t>.</w:t>
      </w:r>
    </w:p>
    <w:p w14:paraId="585D3291" w14:textId="3D9654C6" w:rsidR="00673BCE" w:rsidRPr="00153F18" w:rsidRDefault="0037064C" w:rsidP="00BA7907">
      <w:pPr>
        <w:pStyle w:val="ListParagraph"/>
        <w:numPr>
          <w:ilvl w:val="0"/>
          <w:numId w:val="16"/>
        </w:numPr>
        <w:rPr>
          <w:color w:val="00B050"/>
        </w:rPr>
      </w:pPr>
      <w:r w:rsidRPr="000B5054">
        <w:rPr>
          <w:b/>
          <w:bCs/>
          <w:color w:val="00B050"/>
          <w:sz w:val="32"/>
          <w:szCs w:val="24"/>
        </w:rPr>
        <w:t>Randomly Select</w:t>
      </w:r>
      <w:r w:rsidR="00F65CC0" w:rsidRPr="000B5054">
        <w:rPr>
          <w:color w:val="00B050"/>
          <w:sz w:val="32"/>
          <w:szCs w:val="24"/>
        </w:rPr>
        <w:t xml:space="preserve"> </w:t>
      </w:r>
      <w:r w:rsidR="00F65CC0" w:rsidRPr="00153F18">
        <w:rPr>
          <w:color w:val="00B050"/>
        </w:rPr>
        <w:t xml:space="preserve">speed between </w:t>
      </w:r>
      <w:r w:rsidR="0002135D" w:rsidRPr="00153F18">
        <w:rPr>
          <w:color w:val="00B050"/>
        </w:rPr>
        <w:t>0.005 and 0.05</w:t>
      </w:r>
      <w:r w:rsidR="009D3D97" w:rsidRPr="00153F18">
        <w:rPr>
          <w:color w:val="00B050"/>
        </w:rPr>
        <w:t>.</w:t>
      </w:r>
    </w:p>
    <w:p w14:paraId="380D2E43" w14:textId="0538CD82" w:rsidR="00945CD1" w:rsidRPr="00153F18" w:rsidRDefault="00945CD1" w:rsidP="00BA7907">
      <w:pPr>
        <w:pStyle w:val="ListParagraph"/>
        <w:numPr>
          <w:ilvl w:val="0"/>
          <w:numId w:val="16"/>
        </w:numPr>
        <w:rPr>
          <w:color w:val="00B050"/>
        </w:rPr>
      </w:pPr>
      <w:r w:rsidRPr="003E630B">
        <w:rPr>
          <w:b/>
          <w:bCs/>
          <w:color w:val="00B050"/>
          <w:sz w:val="32"/>
          <w:szCs w:val="24"/>
        </w:rPr>
        <w:t>Randomly Select</w:t>
      </w:r>
      <w:r w:rsidRPr="003E630B">
        <w:rPr>
          <w:color w:val="00B050"/>
          <w:sz w:val="32"/>
          <w:szCs w:val="24"/>
        </w:rPr>
        <w:t xml:space="preserve"> </w:t>
      </w:r>
      <w:r w:rsidR="009D3D97" w:rsidRPr="003571A6">
        <w:rPr>
          <w:i/>
          <w:iCs/>
          <w:color w:val="00B050"/>
          <w:sz w:val="32"/>
          <w:szCs w:val="24"/>
        </w:rPr>
        <w:t>Position</w:t>
      </w:r>
      <w:r w:rsidR="009D3D97" w:rsidRPr="00153F18">
        <w:rPr>
          <w:color w:val="00B050"/>
        </w:rPr>
        <w:t xml:space="preserve"> within the bounds of the aquarium.</w:t>
      </w:r>
    </w:p>
    <w:p w14:paraId="6F309831" w14:textId="5EC8B6C8" w:rsidR="00ED5DC4" w:rsidRPr="00153F18" w:rsidRDefault="002305A7" w:rsidP="00BA7907">
      <w:pPr>
        <w:pStyle w:val="ListParagraph"/>
        <w:numPr>
          <w:ilvl w:val="0"/>
          <w:numId w:val="16"/>
        </w:numPr>
        <w:rPr>
          <w:color w:val="00B050"/>
        </w:rPr>
      </w:pPr>
      <w:r w:rsidRPr="00153F18">
        <w:rPr>
          <w:color w:val="00B050"/>
        </w:rPr>
        <w:t>Switch direction</w:t>
      </w:r>
      <w:r w:rsidR="00C02A43" w:rsidRPr="00153F18">
        <w:rPr>
          <w:color w:val="00B050"/>
        </w:rPr>
        <w:t xml:space="preserve"> of </w:t>
      </w:r>
      <w:r w:rsidR="00C02A43" w:rsidRPr="00A12764">
        <w:rPr>
          <w:i/>
          <w:iCs/>
          <w:color w:val="00B050"/>
          <w:sz w:val="32"/>
          <w:szCs w:val="24"/>
        </w:rPr>
        <w:t>movement</w:t>
      </w:r>
      <w:r w:rsidR="00C02A43" w:rsidRPr="00153F18">
        <w:rPr>
          <w:color w:val="00B050"/>
        </w:rPr>
        <w:t xml:space="preserve"> when screen edge hit.</w:t>
      </w:r>
    </w:p>
    <w:p w14:paraId="55190865" w14:textId="2CBF61B7" w:rsidR="00ED1D76" w:rsidRDefault="00C2721F" w:rsidP="00C2721F">
      <w:r>
        <w:t>Desirable:</w:t>
      </w:r>
    </w:p>
    <w:p w14:paraId="4514637A" w14:textId="7B6CC0B7" w:rsidR="00C2721F" w:rsidRDefault="00C54F33" w:rsidP="00C54F33">
      <w:pPr>
        <w:pStyle w:val="ListParagraph"/>
        <w:numPr>
          <w:ilvl w:val="0"/>
          <w:numId w:val="17"/>
        </w:numPr>
        <w:rPr>
          <w:color w:val="FFC000"/>
        </w:rPr>
      </w:pPr>
      <w:r w:rsidRPr="000236AE">
        <w:rPr>
          <w:color w:val="FFC000"/>
        </w:rPr>
        <w:t xml:space="preserve">If fish </w:t>
      </w:r>
      <w:r w:rsidRPr="001A4441">
        <w:rPr>
          <w:b/>
          <w:bCs/>
          <w:color w:val="FFC000"/>
          <w:sz w:val="32"/>
          <w:szCs w:val="24"/>
        </w:rPr>
        <w:t>collides</w:t>
      </w:r>
      <w:r w:rsidRPr="000236AE">
        <w:rPr>
          <w:color w:val="FFC000"/>
        </w:rPr>
        <w:t xml:space="preserve"> with </w:t>
      </w:r>
      <w:r w:rsidRPr="008425F3">
        <w:rPr>
          <w:i/>
          <w:iCs/>
          <w:color w:val="FFC000"/>
          <w:sz w:val="32"/>
          <w:szCs w:val="24"/>
        </w:rPr>
        <w:t>FishFood</w:t>
      </w:r>
      <w:r w:rsidRPr="000236AE">
        <w:rPr>
          <w:color w:val="FFC000"/>
        </w:rPr>
        <w:t>, the food should be remove</w:t>
      </w:r>
      <w:r w:rsidR="00D01D4D" w:rsidRPr="000236AE">
        <w:rPr>
          <w:color w:val="FFC000"/>
        </w:rPr>
        <w:t xml:space="preserve">d from the </w:t>
      </w:r>
      <w:r w:rsidR="00C46529" w:rsidRPr="000236AE">
        <w:rPr>
          <w:color w:val="FFC000"/>
        </w:rPr>
        <w:t>3D world</w:t>
      </w:r>
    </w:p>
    <w:p w14:paraId="162A20C6" w14:textId="04E6361D" w:rsidR="001C06A8" w:rsidRPr="000236AE" w:rsidRDefault="001C06A8" w:rsidP="00C54F33">
      <w:pPr>
        <w:pStyle w:val="ListParagraph"/>
        <w:numPr>
          <w:ilvl w:val="0"/>
          <w:numId w:val="17"/>
        </w:numPr>
        <w:rPr>
          <w:color w:val="FFC000"/>
        </w:rPr>
      </w:pPr>
      <w:r>
        <w:rPr>
          <w:color w:val="FFC000"/>
        </w:rPr>
        <w:t xml:space="preserve">Fish </w:t>
      </w:r>
      <w:r w:rsidR="005E0595">
        <w:rPr>
          <w:color w:val="FFC000"/>
        </w:rPr>
        <w:t xml:space="preserve">will </w:t>
      </w:r>
      <w:r w:rsidR="005E0595" w:rsidRPr="00691196">
        <w:rPr>
          <w:b/>
          <w:bCs/>
          <w:color w:val="FFC000"/>
          <w:sz w:val="32"/>
          <w:szCs w:val="24"/>
        </w:rPr>
        <w:t>grow</w:t>
      </w:r>
      <w:r w:rsidR="005E0595">
        <w:rPr>
          <w:color w:val="FFC000"/>
        </w:rPr>
        <w:t xml:space="preserve"> slightly after </w:t>
      </w:r>
      <w:r w:rsidR="00E83DDF" w:rsidRPr="00691196">
        <w:rPr>
          <w:b/>
          <w:bCs/>
          <w:color w:val="FFC000"/>
          <w:sz w:val="32"/>
          <w:szCs w:val="24"/>
        </w:rPr>
        <w:t>colliding</w:t>
      </w:r>
      <w:r w:rsidR="00691196" w:rsidRPr="00691196">
        <w:rPr>
          <w:b/>
          <w:bCs/>
          <w:color w:val="FFC000"/>
          <w:sz w:val="32"/>
          <w:szCs w:val="24"/>
        </w:rPr>
        <w:t xml:space="preserve"> </w:t>
      </w:r>
      <w:r w:rsidR="00691196">
        <w:rPr>
          <w:color w:val="FFC000"/>
        </w:rPr>
        <w:t>with</w:t>
      </w:r>
      <w:r w:rsidR="00543EE3">
        <w:rPr>
          <w:color w:val="FFC000"/>
        </w:rPr>
        <w:t xml:space="preserve"> </w:t>
      </w:r>
      <w:r w:rsidR="00543EE3" w:rsidRPr="00691196">
        <w:rPr>
          <w:i/>
          <w:iCs/>
          <w:color w:val="FFC000"/>
          <w:sz w:val="32"/>
          <w:szCs w:val="24"/>
        </w:rPr>
        <w:t>FishFood</w:t>
      </w:r>
    </w:p>
    <w:p w14:paraId="4AE9BF05" w14:textId="28B3DF78" w:rsidR="00C320E3" w:rsidRDefault="00C320E3" w:rsidP="00F431CD"/>
    <w:p w14:paraId="1790B5D2" w14:textId="259BE7BF" w:rsidR="005A45C5" w:rsidRDefault="005A45C5" w:rsidP="00F431CD"/>
    <w:p w14:paraId="6916558A" w14:textId="77777777" w:rsidR="005A45C5" w:rsidRPr="00450DFC" w:rsidRDefault="005A45C5" w:rsidP="00F431CD"/>
    <w:p w14:paraId="39ABD1D1" w14:textId="6EE817D5" w:rsidR="002B2E8E" w:rsidRPr="009243CE" w:rsidRDefault="002B2E8E" w:rsidP="00F431CD">
      <w:pPr>
        <w:rPr>
          <w:i/>
          <w:iCs/>
          <w:sz w:val="32"/>
          <w:szCs w:val="24"/>
          <w:u w:val="single"/>
        </w:rPr>
      </w:pPr>
      <w:r w:rsidRPr="009243CE">
        <w:rPr>
          <w:i/>
          <w:iCs/>
          <w:sz w:val="32"/>
          <w:szCs w:val="24"/>
          <w:u w:val="single"/>
        </w:rPr>
        <w:t>SeaHorse</w:t>
      </w:r>
    </w:p>
    <w:p w14:paraId="65111582" w14:textId="13091F1D" w:rsidR="00511C3F" w:rsidRDefault="00511C3F" w:rsidP="00511C3F">
      <w:pPr>
        <w:pStyle w:val="ListParagraph"/>
        <w:numPr>
          <w:ilvl w:val="0"/>
          <w:numId w:val="16"/>
        </w:numPr>
      </w:pPr>
      <w:r w:rsidRPr="00890EF9">
        <w:rPr>
          <w:b/>
          <w:bCs/>
          <w:color w:val="FFC000"/>
          <w:sz w:val="32"/>
          <w:szCs w:val="24"/>
        </w:rPr>
        <w:t>Swim</w:t>
      </w:r>
      <w:r>
        <w:t xml:space="preserve"> </w:t>
      </w:r>
      <w:r w:rsidR="004F63C1">
        <w:t>diagonally up and down the screen</w:t>
      </w:r>
      <w:r>
        <w:t>.</w:t>
      </w:r>
    </w:p>
    <w:p w14:paraId="5B731A41" w14:textId="77777777" w:rsidR="00511C3F" w:rsidRPr="00DF3682" w:rsidRDefault="00511C3F" w:rsidP="00511C3F">
      <w:pPr>
        <w:pStyle w:val="ListParagraph"/>
        <w:numPr>
          <w:ilvl w:val="0"/>
          <w:numId w:val="16"/>
        </w:numPr>
        <w:rPr>
          <w:color w:val="00B050"/>
        </w:rPr>
      </w:pPr>
      <w:r w:rsidRPr="005E6C21">
        <w:rPr>
          <w:b/>
          <w:bCs/>
          <w:color w:val="00B050"/>
          <w:sz w:val="32"/>
          <w:szCs w:val="24"/>
        </w:rPr>
        <w:t>Face</w:t>
      </w:r>
      <w:r w:rsidRPr="00DF3682">
        <w:rPr>
          <w:color w:val="00B050"/>
        </w:rPr>
        <w:t xml:space="preserve"> in the direction of </w:t>
      </w:r>
      <w:r w:rsidRPr="005E6C21">
        <w:rPr>
          <w:i/>
          <w:iCs/>
          <w:color w:val="00B050"/>
          <w:sz w:val="32"/>
          <w:szCs w:val="24"/>
        </w:rPr>
        <w:t>movement</w:t>
      </w:r>
      <w:r w:rsidRPr="00DF3682">
        <w:rPr>
          <w:color w:val="00B050"/>
        </w:rPr>
        <w:t>.</w:t>
      </w:r>
    </w:p>
    <w:p w14:paraId="69C31D62" w14:textId="015B613C" w:rsidR="00511C3F" w:rsidRPr="00DF3682" w:rsidRDefault="00415D3F" w:rsidP="00511C3F">
      <w:pPr>
        <w:pStyle w:val="ListParagraph"/>
        <w:numPr>
          <w:ilvl w:val="0"/>
          <w:numId w:val="16"/>
        </w:numPr>
        <w:rPr>
          <w:color w:val="FFC000"/>
        </w:rPr>
      </w:pPr>
      <w:r w:rsidRPr="00415D3F">
        <w:rPr>
          <w:b/>
          <w:bCs/>
          <w:color w:val="FFC000"/>
        </w:rPr>
        <w:t>Blow</w:t>
      </w:r>
      <w:r w:rsidR="00511C3F" w:rsidRPr="00DF3682">
        <w:rPr>
          <w:color w:val="FFC000"/>
        </w:rPr>
        <w:t xml:space="preserve"> </w:t>
      </w:r>
      <w:r w:rsidR="00511C3F" w:rsidRPr="005E6C21">
        <w:rPr>
          <w:i/>
          <w:iCs/>
          <w:color w:val="FFC000"/>
          <w:sz w:val="32"/>
          <w:szCs w:val="24"/>
        </w:rPr>
        <w:t>Bubbles</w:t>
      </w:r>
      <w:r w:rsidR="00511C3F" w:rsidRPr="00DF3682">
        <w:rPr>
          <w:color w:val="FFC000"/>
        </w:rPr>
        <w:t xml:space="preserve"> from mouth.</w:t>
      </w:r>
    </w:p>
    <w:p w14:paraId="7D4B1669" w14:textId="77777777" w:rsidR="00511C3F" w:rsidRPr="00B40FE6" w:rsidRDefault="00511C3F" w:rsidP="00511C3F">
      <w:pPr>
        <w:pStyle w:val="ListParagraph"/>
        <w:numPr>
          <w:ilvl w:val="0"/>
          <w:numId w:val="16"/>
        </w:numPr>
        <w:rPr>
          <w:color w:val="00B050"/>
        </w:rPr>
      </w:pPr>
      <w:r w:rsidRPr="001A7C7A">
        <w:rPr>
          <w:b/>
          <w:bCs/>
          <w:color w:val="00B050"/>
          <w:sz w:val="32"/>
          <w:szCs w:val="24"/>
        </w:rPr>
        <w:t>Randomly Select</w:t>
      </w:r>
      <w:r w:rsidRPr="001A7C7A">
        <w:rPr>
          <w:color w:val="00B050"/>
          <w:sz w:val="32"/>
          <w:szCs w:val="24"/>
        </w:rPr>
        <w:t xml:space="preserve"> </w:t>
      </w:r>
      <w:r w:rsidRPr="00B40FE6">
        <w:rPr>
          <w:color w:val="00B050"/>
        </w:rPr>
        <w:t>speed between 0.005 and 0.05.</w:t>
      </w:r>
    </w:p>
    <w:p w14:paraId="44A7A3DE" w14:textId="77777777" w:rsidR="00511C3F" w:rsidRPr="00B40FE6" w:rsidRDefault="00511C3F" w:rsidP="00511C3F">
      <w:pPr>
        <w:pStyle w:val="ListParagraph"/>
        <w:numPr>
          <w:ilvl w:val="0"/>
          <w:numId w:val="16"/>
        </w:numPr>
        <w:rPr>
          <w:color w:val="00B050"/>
        </w:rPr>
      </w:pPr>
      <w:r w:rsidRPr="001A7C7A">
        <w:rPr>
          <w:b/>
          <w:bCs/>
          <w:color w:val="00B050"/>
          <w:sz w:val="32"/>
          <w:szCs w:val="24"/>
        </w:rPr>
        <w:t>Randomly Select</w:t>
      </w:r>
      <w:r w:rsidRPr="001A7C7A">
        <w:rPr>
          <w:color w:val="00B050"/>
          <w:sz w:val="32"/>
          <w:szCs w:val="24"/>
        </w:rPr>
        <w:t xml:space="preserve"> </w:t>
      </w:r>
      <w:r w:rsidRPr="003571A6">
        <w:rPr>
          <w:i/>
          <w:iCs/>
          <w:color w:val="00B050"/>
          <w:sz w:val="32"/>
          <w:szCs w:val="24"/>
        </w:rPr>
        <w:t>Position</w:t>
      </w:r>
      <w:r w:rsidRPr="00B40FE6">
        <w:rPr>
          <w:color w:val="00B050"/>
        </w:rPr>
        <w:t xml:space="preserve"> within the bounds of the aquarium.</w:t>
      </w:r>
    </w:p>
    <w:p w14:paraId="6E4660E0" w14:textId="77777777" w:rsidR="00511C3F" w:rsidRPr="00B40FE6" w:rsidRDefault="00511C3F" w:rsidP="00511C3F">
      <w:pPr>
        <w:pStyle w:val="ListParagraph"/>
        <w:numPr>
          <w:ilvl w:val="0"/>
          <w:numId w:val="16"/>
        </w:numPr>
        <w:rPr>
          <w:color w:val="00B050"/>
        </w:rPr>
      </w:pPr>
      <w:r w:rsidRPr="00B40FE6">
        <w:rPr>
          <w:color w:val="00B050"/>
        </w:rPr>
        <w:t xml:space="preserve">Switch direction of </w:t>
      </w:r>
      <w:r w:rsidRPr="00A45B4B">
        <w:rPr>
          <w:i/>
          <w:iCs/>
          <w:color w:val="00B050"/>
          <w:sz w:val="32"/>
          <w:szCs w:val="24"/>
        </w:rPr>
        <w:t>movement</w:t>
      </w:r>
      <w:r w:rsidRPr="00B40FE6">
        <w:rPr>
          <w:color w:val="00B050"/>
        </w:rPr>
        <w:t xml:space="preserve"> when screen edge hit.</w:t>
      </w:r>
    </w:p>
    <w:p w14:paraId="02B8A472" w14:textId="77777777" w:rsidR="000236AE" w:rsidRDefault="000236AE" w:rsidP="000236AE">
      <w:r>
        <w:t>Desirable:</w:t>
      </w:r>
    </w:p>
    <w:p w14:paraId="00895A1F" w14:textId="76AA58C8" w:rsidR="000236AE" w:rsidRDefault="000236AE" w:rsidP="000236AE">
      <w:pPr>
        <w:pStyle w:val="ListParagraph"/>
        <w:numPr>
          <w:ilvl w:val="0"/>
          <w:numId w:val="17"/>
        </w:numPr>
        <w:rPr>
          <w:color w:val="FFC000"/>
        </w:rPr>
      </w:pPr>
      <w:r w:rsidRPr="000236AE">
        <w:rPr>
          <w:color w:val="FFC000"/>
        </w:rPr>
        <w:t xml:space="preserve">If fish </w:t>
      </w:r>
      <w:r w:rsidRPr="00A45B4B">
        <w:rPr>
          <w:b/>
          <w:bCs/>
          <w:color w:val="FFC000"/>
          <w:sz w:val="32"/>
          <w:szCs w:val="24"/>
        </w:rPr>
        <w:t>collides</w:t>
      </w:r>
      <w:r w:rsidRPr="000236AE">
        <w:rPr>
          <w:color w:val="FFC000"/>
        </w:rPr>
        <w:t xml:space="preserve"> with </w:t>
      </w:r>
      <w:r w:rsidRPr="00A45B4B">
        <w:rPr>
          <w:i/>
          <w:iCs/>
          <w:color w:val="FFC000"/>
          <w:sz w:val="32"/>
          <w:szCs w:val="24"/>
        </w:rPr>
        <w:t>FishFood</w:t>
      </w:r>
      <w:r w:rsidRPr="000236AE">
        <w:rPr>
          <w:color w:val="FFC000"/>
        </w:rPr>
        <w:t>, the food should be removed from the 3D world</w:t>
      </w:r>
    </w:p>
    <w:p w14:paraId="6DE1613D" w14:textId="77777777" w:rsidR="00890EF9" w:rsidRPr="000236AE" w:rsidRDefault="00890EF9" w:rsidP="00890EF9">
      <w:pPr>
        <w:pStyle w:val="ListParagraph"/>
        <w:numPr>
          <w:ilvl w:val="0"/>
          <w:numId w:val="17"/>
        </w:numPr>
        <w:rPr>
          <w:color w:val="FFC000"/>
        </w:rPr>
      </w:pPr>
      <w:r>
        <w:rPr>
          <w:color w:val="FFC000"/>
        </w:rPr>
        <w:t xml:space="preserve">Fish will </w:t>
      </w:r>
      <w:r w:rsidRPr="00691196">
        <w:rPr>
          <w:b/>
          <w:bCs/>
          <w:color w:val="FFC000"/>
          <w:sz w:val="32"/>
          <w:szCs w:val="24"/>
        </w:rPr>
        <w:t>grow</w:t>
      </w:r>
      <w:r>
        <w:rPr>
          <w:color w:val="FFC000"/>
        </w:rPr>
        <w:t xml:space="preserve"> slightly after </w:t>
      </w:r>
      <w:r w:rsidRPr="00691196">
        <w:rPr>
          <w:b/>
          <w:bCs/>
          <w:color w:val="FFC000"/>
          <w:sz w:val="32"/>
          <w:szCs w:val="24"/>
        </w:rPr>
        <w:t xml:space="preserve">colliding </w:t>
      </w:r>
      <w:r>
        <w:rPr>
          <w:color w:val="FFC000"/>
        </w:rPr>
        <w:t xml:space="preserve">with </w:t>
      </w:r>
      <w:r w:rsidRPr="00691196">
        <w:rPr>
          <w:i/>
          <w:iCs/>
          <w:color w:val="FFC000"/>
          <w:sz w:val="32"/>
          <w:szCs w:val="24"/>
        </w:rPr>
        <w:t>FishFood</w:t>
      </w:r>
    </w:p>
    <w:p w14:paraId="001CD9EF" w14:textId="77777777" w:rsidR="00890EF9" w:rsidRPr="000236AE" w:rsidRDefault="00890EF9" w:rsidP="00890EF9">
      <w:pPr>
        <w:pStyle w:val="ListParagraph"/>
        <w:rPr>
          <w:color w:val="FFC000"/>
        </w:rPr>
      </w:pPr>
    </w:p>
    <w:p w14:paraId="58E74921" w14:textId="67908361" w:rsidR="00450DFC" w:rsidRDefault="00450DFC" w:rsidP="00F431CD">
      <w:pPr>
        <w:rPr>
          <w:u w:val="single"/>
        </w:rPr>
      </w:pPr>
    </w:p>
    <w:p w14:paraId="2E0CFDE6" w14:textId="43753C58" w:rsidR="00890EF9" w:rsidRDefault="00890EF9" w:rsidP="00F431CD">
      <w:pPr>
        <w:rPr>
          <w:u w:val="single"/>
        </w:rPr>
      </w:pPr>
    </w:p>
    <w:p w14:paraId="0398C301" w14:textId="167DB856" w:rsidR="00890EF9" w:rsidRDefault="00890EF9" w:rsidP="00F431CD">
      <w:pPr>
        <w:rPr>
          <w:u w:val="single"/>
        </w:rPr>
      </w:pPr>
    </w:p>
    <w:p w14:paraId="70156CD8" w14:textId="00FD7DC1" w:rsidR="00890EF9" w:rsidRDefault="00890EF9" w:rsidP="00F431CD">
      <w:pPr>
        <w:rPr>
          <w:u w:val="single"/>
        </w:rPr>
      </w:pPr>
    </w:p>
    <w:p w14:paraId="17CDFC27" w14:textId="544F2FFF" w:rsidR="00890EF9" w:rsidRDefault="00890EF9" w:rsidP="00F431CD">
      <w:pPr>
        <w:rPr>
          <w:u w:val="single"/>
        </w:rPr>
      </w:pPr>
    </w:p>
    <w:p w14:paraId="7CF12815" w14:textId="77777777" w:rsidR="00890EF9" w:rsidRDefault="00890EF9" w:rsidP="00F431CD">
      <w:pPr>
        <w:rPr>
          <w:u w:val="single"/>
        </w:rPr>
      </w:pPr>
    </w:p>
    <w:p w14:paraId="7FEF67A3" w14:textId="1A133A69" w:rsidR="002B2E8E" w:rsidRPr="009243CE" w:rsidRDefault="00B509AF" w:rsidP="00F431CD">
      <w:pPr>
        <w:rPr>
          <w:i/>
          <w:iCs/>
          <w:sz w:val="32"/>
          <w:szCs w:val="24"/>
          <w:u w:val="single"/>
        </w:rPr>
      </w:pPr>
      <w:r w:rsidRPr="009243CE">
        <w:rPr>
          <w:i/>
          <w:iCs/>
          <w:sz w:val="32"/>
          <w:szCs w:val="24"/>
          <w:u w:val="single"/>
        </w:rPr>
        <w:t>Urchin</w:t>
      </w:r>
    </w:p>
    <w:p w14:paraId="59D836BC" w14:textId="70C5D71F" w:rsidR="0041447F" w:rsidRPr="0041447F" w:rsidRDefault="0041447F" w:rsidP="00F431CD">
      <w:r>
        <w:t>Must:</w:t>
      </w:r>
    </w:p>
    <w:p w14:paraId="638E4FFA" w14:textId="35BBFD8F" w:rsidR="00BF58E8" w:rsidRPr="00BF58E8" w:rsidRDefault="00BF58E8" w:rsidP="00F431CD">
      <w:pPr>
        <w:pStyle w:val="ListParagraph"/>
        <w:numPr>
          <w:ilvl w:val="0"/>
          <w:numId w:val="16"/>
        </w:numPr>
        <w:rPr>
          <w:color w:val="FFC000"/>
        </w:rPr>
      </w:pPr>
      <w:r w:rsidRPr="00A45B4B">
        <w:rPr>
          <w:b/>
          <w:bCs/>
          <w:color w:val="FFC000"/>
          <w:sz w:val="32"/>
          <w:szCs w:val="24"/>
        </w:rPr>
        <w:t>Swim</w:t>
      </w:r>
      <w:r w:rsidRPr="000353FE">
        <w:rPr>
          <w:color w:val="FFC000"/>
        </w:rPr>
        <w:t xml:space="preserve"> horizontally back and forth.</w:t>
      </w:r>
    </w:p>
    <w:p w14:paraId="38B4043B" w14:textId="77777777" w:rsidR="00BF58E8" w:rsidRPr="00DF3682" w:rsidRDefault="00BF58E8" w:rsidP="00BF58E8">
      <w:pPr>
        <w:pStyle w:val="ListParagraph"/>
        <w:numPr>
          <w:ilvl w:val="0"/>
          <w:numId w:val="16"/>
        </w:numPr>
        <w:rPr>
          <w:color w:val="00B050"/>
        </w:rPr>
      </w:pPr>
      <w:r w:rsidRPr="00A45B4B">
        <w:rPr>
          <w:b/>
          <w:bCs/>
          <w:color w:val="00B050"/>
          <w:sz w:val="32"/>
          <w:szCs w:val="24"/>
        </w:rPr>
        <w:t>Face</w:t>
      </w:r>
      <w:r w:rsidRPr="00DF3682">
        <w:rPr>
          <w:color w:val="00B050"/>
        </w:rPr>
        <w:t xml:space="preserve"> in the direction of </w:t>
      </w:r>
      <w:r w:rsidRPr="00A45B4B">
        <w:rPr>
          <w:i/>
          <w:iCs/>
          <w:color w:val="00B050"/>
          <w:sz w:val="32"/>
          <w:szCs w:val="24"/>
        </w:rPr>
        <w:t>movement</w:t>
      </w:r>
      <w:r w:rsidRPr="00DF3682">
        <w:rPr>
          <w:color w:val="00B050"/>
        </w:rPr>
        <w:t>.</w:t>
      </w:r>
    </w:p>
    <w:p w14:paraId="11A0EA95" w14:textId="77777777" w:rsidR="00BF58E8" w:rsidRPr="00B40FE6" w:rsidRDefault="00BF58E8" w:rsidP="00BF58E8">
      <w:pPr>
        <w:pStyle w:val="ListParagraph"/>
        <w:numPr>
          <w:ilvl w:val="0"/>
          <w:numId w:val="16"/>
        </w:numPr>
        <w:rPr>
          <w:color w:val="00B050"/>
        </w:rPr>
      </w:pPr>
      <w:r w:rsidRPr="00275BEF">
        <w:rPr>
          <w:b/>
          <w:bCs/>
          <w:color w:val="00B050"/>
          <w:sz w:val="32"/>
          <w:szCs w:val="24"/>
        </w:rPr>
        <w:t>Randomly Select</w:t>
      </w:r>
      <w:r w:rsidRPr="00275BEF">
        <w:rPr>
          <w:color w:val="00B050"/>
          <w:sz w:val="32"/>
          <w:szCs w:val="24"/>
        </w:rPr>
        <w:t xml:space="preserve"> </w:t>
      </w:r>
      <w:r w:rsidRPr="00B40FE6">
        <w:rPr>
          <w:color w:val="00B050"/>
        </w:rPr>
        <w:t>speed between 0.005 and 0.05.</w:t>
      </w:r>
    </w:p>
    <w:p w14:paraId="6553FDC4" w14:textId="77777777" w:rsidR="00BF58E8" w:rsidRPr="00B40FE6" w:rsidRDefault="00BF58E8" w:rsidP="00BF58E8">
      <w:pPr>
        <w:pStyle w:val="ListParagraph"/>
        <w:numPr>
          <w:ilvl w:val="0"/>
          <w:numId w:val="16"/>
        </w:numPr>
        <w:rPr>
          <w:color w:val="00B050"/>
        </w:rPr>
      </w:pPr>
      <w:r w:rsidRPr="00275BEF">
        <w:rPr>
          <w:b/>
          <w:bCs/>
          <w:color w:val="00B050"/>
          <w:sz w:val="32"/>
          <w:szCs w:val="24"/>
        </w:rPr>
        <w:t xml:space="preserve">Randomly Select </w:t>
      </w:r>
      <w:r w:rsidRPr="00C9568F">
        <w:rPr>
          <w:i/>
          <w:iCs/>
          <w:color w:val="00B050"/>
          <w:sz w:val="32"/>
          <w:szCs w:val="24"/>
        </w:rPr>
        <w:t>Position</w:t>
      </w:r>
      <w:r w:rsidRPr="00B40FE6">
        <w:rPr>
          <w:color w:val="00B050"/>
        </w:rPr>
        <w:t xml:space="preserve"> within the bounds of the aquarium.</w:t>
      </w:r>
    </w:p>
    <w:p w14:paraId="623B256A" w14:textId="246B2EE7" w:rsidR="00BF58E8" w:rsidRDefault="00BF58E8" w:rsidP="00BF58E8">
      <w:pPr>
        <w:pStyle w:val="ListParagraph"/>
        <w:numPr>
          <w:ilvl w:val="0"/>
          <w:numId w:val="16"/>
        </w:numPr>
        <w:rPr>
          <w:color w:val="00B050"/>
        </w:rPr>
      </w:pPr>
      <w:r w:rsidRPr="00B40FE6">
        <w:rPr>
          <w:color w:val="00B050"/>
        </w:rPr>
        <w:t xml:space="preserve">Switch direction of </w:t>
      </w:r>
      <w:r w:rsidRPr="00275BEF">
        <w:rPr>
          <w:i/>
          <w:iCs/>
          <w:color w:val="00B050"/>
          <w:sz w:val="32"/>
          <w:szCs w:val="24"/>
        </w:rPr>
        <w:t>movement</w:t>
      </w:r>
      <w:r w:rsidRPr="00B40FE6">
        <w:rPr>
          <w:color w:val="00B050"/>
        </w:rPr>
        <w:t xml:space="preserve"> when screen edge hit.</w:t>
      </w:r>
    </w:p>
    <w:p w14:paraId="3EF3236B" w14:textId="41431446" w:rsidR="006868D2" w:rsidRPr="006868D2" w:rsidRDefault="00275BEF" w:rsidP="00BF58E8">
      <w:pPr>
        <w:pStyle w:val="ListParagraph"/>
        <w:numPr>
          <w:ilvl w:val="0"/>
          <w:numId w:val="16"/>
        </w:numPr>
      </w:pPr>
      <w:r w:rsidRPr="00890EF9">
        <w:rPr>
          <w:b/>
          <w:bCs/>
          <w:color w:val="00B050"/>
          <w:sz w:val="32"/>
          <w:szCs w:val="24"/>
        </w:rPr>
        <w:t>Spawned</w:t>
      </w:r>
      <w:r w:rsidR="0096671D">
        <w:t xml:space="preserve"> at the bottom of the aquarium</w:t>
      </w:r>
    </w:p>
    <w:p w14:paraId="328A0F8D" w14:textId="5E05ED3D" w:rsidR="006868D2" w:rsidRPr="00B40FE6" w:rsidRDefault="006868D2" w:rsidP="006868D2">
      <w:pPr>
        <w:pStyle w:val="ListParagraph"/>
        <w:rPr>
          <w:color w:val="00B050"/>
        </w:rPr>
      </w:pPr>
    </w:p>
    <w:p w14:paraId="1A0EE905" w14:textId="7BC7A98D" w:rsidR="00450DFC" w:rsidRDefault="00450DFC" w:rsidP="00F431CD">
      <w:pPr>
        <w:rPr>
          <w:u w:val="single"/>
        </w:rPr>
      </w:pPr>
    </w:p>
    <w:p w14:paraId="35C07232" w14:textId="32E9B843" w:rsidR="00890EF9" w:rsidRDefault="00890EF9" w:rsidP="00F431CD">
      <w:pPr>
        <w:rPr>
          <w:u w:val="single"/>
        </w:rPr>
      </w:pPr>
    </w:p>
    <w:p w14:paraId="4B4EC2D9" w14:textId="2795D6E0" w:rsidR="00890EF9" w:rsidRDefault="00890EF9" w:rsidP="00F431CD">
      <w:pPr>
        <w:rPr>
          <w:u w:val="single"/>
        </w:rPr>
      </w:pPr>
    </w:p>
    <w:p w14:paraId="3A611343" w14:textId="392CBA8C" w:rsidR="00890EF9" w:rsidRDefault="00890EF9" w:rsidP="00F431CD">
      <w:pPr>
        <w:rPr>
          <w:u w:val="single"/>
        </w:rPr>
      </w:pPr>
    </w:p>
    <w:p w14:paraId="03FD5219" w14:textId="28433644" w:rsidR="00890EF9" w:rsidRDefault="00890EF9" w:rsidP="00F431CD">
      <w:pPr>
        <w:rPr>
          <w:u w:val="single"/>
        </w:rPr>
      </w:pPr>
    </w:p>
    <w:p w14:paraId="3585967C" w14:textId="60EAED55" w:rsidR="00890EF9" w:rsidRDefault="00890EF9" w:rsidP="00F431CD">
      <w:pPr>
        <w:rPr>
          <w:u w:val="single"/>
        </w:rPr>
      </w:pPr>
    </w:p>
    <w:p w14:paraId="2F9FD15D" w14:textId="212F9D73" w:rsidR="00890EF9" w:rsidRDefault="00890EF9" w:rsidP="00F431CD">
      <w:pPr>
        <w:rPr>
          <w:u w:val="single"/>
        </w:rPr>
      </w:pPr>
    </w:p>
    <w:p w14:paraId="1DDDF86F" w14:textId="77777777" w:rsidR="00890EF9" w:rsidRDefault="00890EF9" w:rsidP="00F431CD">
      <w:pPr>
        <w:rPr>
          <w:u w:val="single"/>
        </w:rPr>
      </w:pPr>
    </w:p>
    <w:p w14:paraId="3C53CC17" w14:textId="0ECC5862" w:rsidR="00450DFC" w:rsidRPr="009243CE" w:rsidRDefault="00B509AF" w:rsidP="00F431CD">
      <w:pPr>
        <w:rPr>
          <w:i/>
          <w:iCs/>
          <w:sz w:val="32"/>
          <w:szCs w:val="24"/>
          <w:u w:val="single"/>
        </w:rPr>
      </w:pPr>
      <w:r w:rsidRPr="009243CE">
        <w:rPr>
          <w:i/>
          <w:iCs/>
          <w:sz w:val="32"/>
          <w:szCs w:val="24"/>
          <w:u w:val="single"/>
        </w:rPr>
        <w:t>Piranha</w:t>
      </w:r>
    </w:p>
    <w:p w14:paraId="50676305" w14:textId="6573E323" w:rsidR="0041447F" w:rsidRPr="0041447F" w:rsidRDefault="0041447F" w:rsidP="00F431CD">
      <w:r>
        <w:t>Must:</w:t>
      </w:r>
    </w:p>
    <w:p w14:paraId="2A1F7273" w14:textId="77777777" w:rsidR="00BF58E8" w:rsidRPr="00BF58E8" w:rsidRDefault="00BF58E8" w:rsidP="00BF58E8">
      <w:pPr>
        <w:pStyle w:val="ListParagraph"/>
        <w:numPr>
          <w:ilvl w:val="0"/>
          <w:numId w:val="16"/>
        </w:numPr>
        <w:rPr>
          <w:color w:val="FFC000"/>
        </w:rPr>
      </w:pPr>
      <w:r w:rsidRPr="00C9568F">
        <w:rPr>
          <w:b/>
          <w:bCs/>
          <w:color w:val="FFC000"/>
          <w:sz w:val="32"/>
          <w:szCs w:val="24"/>
        </w:rPr>
        <w:t>Swim</w:t>
      </w:r>
      <w:r w:rsidRPr="000353FE">
        <w:rPr>
          <w:color w:val="FFC000"/>
        </w:rPr>
        <w:t xml:space="preserve"> horizontally back and forth.</w:t>
      </w:r>
    </w:p>
    <w:p w14:paraId="13767F78" w14:textId="77777777" w:rsidR="00BF58E8" w:rsidRPr="00DF3682" w:rsidRDefault="00BF58E8" w:rsidP="00BF58E8">
      <w:pPr>
        <w:pStyle w:val="ListParagraph"/>
        <w:numPr>
          <w:ilvl w:val="0"/>
          <w:numId w:val="16"/>
        </w:numPr>
        <w:rPr>
          <w:color w:val="00B050"/>
        </w:rPr>
      </w:pPr>
      <w:r w:rsidRPr="00C9568F">
        <w:rPr>
          <w:b/>
          <w:bCs/>
          <w:color w:val="00B050"/>
          <w:sz w:val="32"/>
          <w:szCs w:val="24"/>
        </w:rPr>
        <w:t>Face</w:t>
      </w:r>
      <w:r w:rsidRPr="00DF3682">
        <w:rPr>
          <w:color w:val="00B050"/>
        </w:rPr>
        <w:t xml:space="preserve"> in the direction of </w:t>
      </w:r>
      <w:r w:rsidRPr="00C9568F">
        <w:rPr>
          <w:i/>
          <w:iCs/>
          <w:color w:val="00B050"/>
          <w:sz w:val="32"/>
          <w:szCs w:val="24"/>
        </w:rPr>
        <w:t>movement</w:t>
      </w:r>
      <w:r w:rsidRPr="00DF3682">
        <w:rPr>
          <w:color w:val="00B050"/>
        </w:rPr>
        <w:t>.</w:t>
      </w:r>
    </w:p>
    <w:p w14:paraId="4404E254" w14:textId="77777777" w:rsidR="00BF58E8" w:rsidRPr="00B40FE6" w:rsidRDefault="00BF58E8" w:rsidP="00BF58E8">
      <w:pPr>
        <w:pStyle w:val="ListParagraph"/>
        <w:numPr>
          <w:ilvl w:val="0"/>
          <w:numId w:val="16"/>
        </w:numPr>
        <w:rPr>
          <w:color w:val="00B050"/>
        </w:rPr>
      </w:pPr>
      <w:r w:rsidRPr="00C9568F">
        <w:rPr>
          <w:b/>
          <w:bCs/>
          <w:color w:val="00B050"/>
          <w:sz w:val="32"/>
          <w:szCs w:val="24"/>
        </w:rPr>
        <w:t>Randomly Select</w:t>
      </w:r>
      <w:r w:rsidRPr="00B40FE6">
        <w:rPr>
          <w:color w:val="00B050"/>
        </w:rPr>
        <w:t xml:space="preserve"> speed between 0.005 and 0.05.</w:t>
      </w:r>
    </w:p>
    <w:p w14:paraId="0A6B9227" w14:textId="77777777" w:rsidR="00BF58E8" w:rsidRPr="00B40FE6" w:rsidRDefault="00BF58E8" w:rsidP="00BF58E8">
      <w:pPr>
        <w:pStyle w:val="ListParagraph"/>
        <w:numPr>
          <w:ilvl w:val="0"/>
          <w:numId w:val="16"/>
        </w:numPr>
        <w:rPr>
          <w:color w:val="00B050"/>
        </w:rPr>
      </w:pPr>
      <w:r w:rsidRPr="00C9568F">
        <w:rPr>
          <w:b/>
          <w:bCs/>
          <w:color w:val="00B050"/>
          <w:sz w:val="32"/>
          <w:szCs w:val="24"/>
        </w:rPr>
        <w:t>Randomly Select</w:t>
      </w:r>
      <w:r w:rsidRPr="00C9568F">
        <w:rPr>
          <w:color w:val="00B050"/>
          <w:sz w:val="32"/>
          <w:szCs w:val="24"/>
        </w:rPr>
        <w:t xml:space="preserve"> </w:t>
      </w:r>
      <w:r w:rsidRPr="00C9568F">
        <w:rPr>
          <w:i/>
          <w:iCs/>
          <w:color w:val="00B050"/>
          <w:sz w:val="32"/>
          <w:szCs w:val="24"/>
        </w:rPr>
        <w:t>Position</w:t>
      </w:r>
      <w:r w:rsidRPr="00B40FE6">
        <w:rPr>
          <w:color w:val="00B050"/>
        </w:rPr>
        <w:t xml:space="preserve"> within the bounds of the aquarium.</w:t>
      </w:r>
    </w:p>
    <w:p w14:paraId="5BD28947" w14:textId="77777777" w:rsidR="00BF58E8" w:rsidRPr="00B40FE6" w:rsidRDefault="00BF58E8" w:rsidP="00BF58E8">
      <w:pPr>
        <w:pStyle w:val="ListParagraph"/>
        <w:numPr>
          <w:ilvl w:val="0"/>
          <w:numId w:val="16"/>
        </w:numPr>
        <w:rPr>
          <w:color w:val="00B050"/>
        </w:rPr>
      </w:pPr>
      <w:r w:rsidRPr="00B40FE6">
        <w:rPr>
          <w:color w:val="00B050"/>
        </w:rPr>
        <w:t xml:space="preserve">Switch direction of </w:t>
      </w:r>
      <w:r w:rsidRPr="00C9568F">
        <w:rPr>
          <w:i/>
          <w:iCs/>
          <w:color w:val="00B050"/>
          <w:sz w:val="32"/>
          <w:szCs w:val="24"/>
        </w:rPr>
        <w:t>movement</w:t>
      </w:r>
      <w:r w:rsidRPr="00B40FE6">
        <w:rPr>
          <w:color w:val="00B050"/>
        </w:rPr>
        <w:t xml:space="preserve"> when screen edge hit.</w:t>
      </w:r>
    </w:p>
    <w:p w14:paraId="77D68AB5" w14:textId="77777777" w:rsidR="00744BE3" w:rsidRDefault="00744BE3" w:rsidP="00744BE3">
      <w:r>
        <w:t>Desirable:</w:t>
      </w:r>
    </w:p>
    <w:p w14:paraId="7C9446AC" w14:textId="7A5C62EF" w:rsidR="00744BE3" w:rsidRDefault="00744BE3" w:rsidP="00744BE3">
      <w:pPr>
        <w:pStyle w:val="ListParagraph"/>
        <w:numPr>
          <w:ilvl w:val="0"/>
          <w:numId w:val="17"/>
        </w:numPr>
        <w:rPr>
          <w:color w:val="FFC000"/>
        </w:rPr>
      </w:pPr>
      <w:r w:rsidRPr="000236AE">
        <w:rPr>
          <w:color w:val="FFC000"/>
        </w:rPr>
        <w:t xml:space="preserve">If fish </w:t>
      </w:r>
      <w:r w:rsidRPr="00C0342D">
        <w:rPr>
          <w:b/>
          <w:bCs/>
          <w:color w:val="FFC000"/>
          <w:sz w:val="32"/>
          <w:szCs w:val="24"/>
        </w:rPr>
        <w:t>collides</w:t>
      </w:r>
      <w:r w:rsidRPr="000236AE">
        <w:rPr>
          <w:color w:val="FFC000"/>
        </w:rPr>
        <w:t xml:space="preserve"> with </w:t>
      </w:r>
      <w:r w:rsidRPr="00C0342D">
        <w:rPr>
          <w:i/>
          <w:iCs/>
          <w:color w:val="FFC000"/>
          <w:sz w:val="32"/>
          <w:szCs w:val="24"/>
        </w:rPr>
        <w:t>FishFood,</w:t>
      </w:r>
      <w:r w:rsidRPr="000236AE">
        <w:rPr>
          <w:color w:val="FFC000"/>
        </w:rPr>
        <w:t xml:space="preserve"> the food should be removed from the 3D world</w:t>
      </w:r>
    </w:p>
    <w:p w14:paraId="1F903ED8" w14:textId="77777777" w:rsidR="00890EF9" w:rsidRPr="000236AE" w:rsidRDefault="00890EF9" w:rsidP="00890EF9">
      <w:pPr>
        <w:pStyle w:val="ListParagraph"/>
        <w:numPr>
          <w:ilvl w:val="0"/>
          <w:numId w:val="17"/>
        </w:numPr>
        <w:rPr>
          <w:color w:val="FFC000"/>
        </w:rPr>
      </w:pPr>
      <w:r>
        <w:rPr>
          <w:color w:val="FFC000"/>
        </w:rPr>
        <w:t xml:space="preserve">Fish will </w:t>
      </w:r>
      <w:r w:rsidRPr="00691196">
        <w:rPr>
          <w:b/>
          <w:bCs/>
          <w:color w:val="FFC000"/>
          <w:sz w:val="32"/>
          <w:szCs w:val="24"/>
        </w:rPr>
        <w:t>grow</w:t>
      </w:r>
      <w:r>
        <w:rPr>
          <w:color w:val="FFC000"/>
        </w:rPr>
        <w:t xml:space="preserve"> slightly after </w:t>
      </w:r>
      <w:r w:rsidRPr="00691196">
        <w:rPr>
          <w:b/>
          <w:bCs/>
          <w:color w:val="FFC000"/>
          <w:sz w:val="32"/>
          <w:szCs w:val="24"/>
        </w:rPr>
        <w:t xml:space="preserve">colliding </w:t>
      </w:r>
      <w:r>
        <w:rPr>
          <w:color w:val="FFC000"/>
        </w:rPr>
        <w:t xml:space="preserve">with </w:t>
      </w:r>
      <w:r w:rsidRPr="00691196">
        <w:rPr>
          <w:i/>
          <w:iCs/>
          <w:color w:val="FFC000"/>
          <w:sz w:val="32"/>
          <w:szCs w:val="24"/>
        </w:rPr>
        <w:t>FishFood</w:t>
      </w:r>
    </w:p>
    <w:p w14:paraId="454C6A21" w14:textId="77777777" w:rsidR="00890EF9" w:rsidRPr="000236AE" w:rsidRDefault="00890EF9" w:rsidP="00890EF9">
      <w:pPr>
        <w:pStyle w:val="ListParagraph"/>
        <w:rPr>
          <w:color w:val="FFC000"/>
        </w:rPr>
      </w:pPr>
    </w:p>
    <w:p w14:paraId="6B029EC2" w14:textId="2E26A174" w:rsidR="004A1D86" w:rsidRDefault="004A1D86" w:rsidP="00F431CD">
      <w:pPr>
        <w:rPr>
          <w:u w:val="single"/>
        </w:rPr>
      </w:pPr>
    </w:p>
    <w:p w14:paraId="1B0C9CCF" w14:textId="4DE8777B" w:rsidR="00EC46CE" w:rsidRDefault="00EC46CE" w:rsidP="00F431CD">
      <w:pPr>
        <w:rPr>
          <w:u w:val="single"/>
        </w:rPr>
      </w:pPr>
    </w:p>
    <w:p w14:paraId="7A133230" w14:textId="77777777" w:rsidR="00EC46CE" w:rsidRDefault="00EC46CE" w:rsidP="00F431CD">
      <w:pPr>
        <w:rPr>
          <w:u w:val="single"/>
        </w:rPr>
      </w:pPr>
    </w:p>
    <w:p w14:paraId="08A53874" w14:textId="5F683DAD" w:rsidR="004A1D86" w:rsidRPr="009243CE" w:rsidRDefault="004A1D86" w:rsidP="00F431CD">
      <w:pPr>
        <w:rPr>
          <w:i/>
          <w:iCs/>
          <w:sz w:val="32"/>
          <w:szCs w:val="24"/>
          <w:u w:val="single"/>
        </w:rPr>
      </w:pPr>
      <w:r w:rsidRPr="009243CE">
        <w:rPr>
          <w:i/>
          <w:iCs/>
          <w:sz w:val="32"/>
          <w:szCs w:val="24"/>
          <w:u w:val="single"/>
        </w:rPr>
        <w:t>FishFood</w:t>
      </w:r>
    </w:p>
    <w:p w14:paraId="3D13062A" w14:textId="082F7EA5" w:rsidR="00744BE3" w:rsidRPr="00744BE3" w:rsidRDefault="00744BE3" w:rsidP="00F431CD">
      <w:r w:rsidRPr="00744BE3">
        <w:t>Must:</w:t>
      </w:r>
    </w:p>
    <w:p w14:paraId="211A35AB" w14:textId="3268CD52" w:rsidR="00744BE3" w:rsidRPr="00EF53A9" w:rsidRDefault="0003604E" w:rsidP="00744BE3">
      <w:pPr>
        <w:pStyle w:val="ListParagraph"/>
        <w:numPr>
          <w:ilvl w:val="0"/>
          <w:numId w:val="17"/>
        </w:numPr>
        <w:rPr>
          <w:u w:val="single"/>
        </w:rPr>
      </w:pPr>
      <w:r w:rsidRPr="00890EF9">
        <w:rPr>
          <w:b/>
          <w:bCs/>
          <w:color w:val="00B050"/>
          <w:sz w:val="32"/>
          <w:szCs w:val="24"/>
        </w:rPr>
        <w:t>Spawn</w:t>
      </w:r>
      <w:r>
        <w:t xml:space="preserve"> </w:t>
      </w:r>
      <w:r w:rsidR="00E21276">
        <w:t xml:space="preserve">at </w:t>
      </w:r>
      <w:r w:rsidR="00E21276" w:rsidRPr="005E5BBD">
        <w:rPr>
          <w:i/>
          <w:iCs/>
          <w:sz w:val="32"/>
          <w:szCs w:val="24"/>
        </w:rPr>
        <w:t>mouse</w:t>
      </w:r>
      <w:r w:rsidR="00E21276">
        <w:t xml:space="preserve"> </w:t>
      </w:r>
      <w:r w:rsidR="00E21276" w:rsidRPr="003E75C9">
        <w:rPr>
          <w:i/>
          <w:iCs/>
          <w:sz w:val="32"/>
          <w:szCs w:val="24"/>
        </w:rPr>
        <w:t>position</w:t>
      </w:r>
      <w:r w:rsidR="00E21276">
        <w:t xml:space="preserve"> wh</w:t>
      </w:r>
      <w:r w:rsidR="00981641">
        <w:t xml:space="preserve">en left click is </w:t>
      </w:r>
      <w:r w:rsidR="00981641" w:rsidRPr="005E5BBD">
        <w:rPr>
          <w:b/>
          <w:bCs/>
          <w:sz w:val="32"/>
          <w:szCs w:val="24"/>
        </w:rPr>
        <w:t>pressed</w:t>
      </w:r>
    </w:p>
    <w:p w14:paraId="7999A2FE" w14:textId="028DA9C0" w:rsidR="00EF53A9" w:rsidRPr="00744BE3" w:rsidRDefault="00B1528A" w:rsidP="00744BE3">
      <w:pPr>
        <w:pStyle w:val="ListParagraph"/>
        <w:numPr>
          <w:ilvl w:val="0"/>
          <w:numId w:val="17"/>
        </w:numPr>
        <w:rPr>
          <w:u w:val="single"/>
        </w:rPr>
      </w:pPr>
      <w:r>
        <w:rPr>
          <w:i/>
          <w:iCs/>
          <w:sz w:val="32"/>
          <w:szCs w:val="24"/>
        </w:rPr>
        <w:t>Fish</w:t>
      </w:r>
      <w:r w:rsidR="0042042E">
        <w:rPr>
          <w:i/>
          <w:iCs/>
          <w:sz w:val="32"/>
          <w:szCs w:val="24"/>
        </w:rPr>
        <w:t xml:space="preserve">Food </w:t>
      </w:r>
      <w:r w:rsidR="0042042E" w:rsidRPr="00F70E49">
        <w:t xml:space="preserve">will </w:t>
      </w:r>
      <w:r w:rsidR="0042042E" w:rsidRPr="00F70E49">
        <w:rPr>
          <w:b/>
          <w:bCs/>
          <w:sz w:val="32"/>
          <w:szCs w:val="24"/>
        </w:rPr>
        <w:t>fall</w:t>
      </w:r>
      <w:r w:rsidR="00F70E49" w:rsidRPr="00F70E49">
        <w:rPr>
          <w:b/>
          <w:bCs/>
          <w:sz w:val="32"/>
          <w:szCs w:val="24"/>
        </w:rPr>
        <w:t xml:space="preserve"> </w:t>
      </w:r>
      <w:r w:rsidR="00F70E49" w:rsidRPr="00F70E49">
        <w:t>to the bottom of the aquarium at an appropriate speed</w:t>
      </w:r>
    </w:p>
    <w:p w14:paraId="4E13EFF5" w14:textId="77777777" w:rsidR="00EC46CE" w:rsidRDefault="00EC46CE" w:rsidP="00EC46CE">
      <w:r>
        <w:t>Desirable:</w:t>
      </w:r>
    </w:p>
    <w:p w14:paraId="6DE96723" w14:textId="77777777" w:rsidR="00EC46CE" w:rsidRPr="000236AE" w:rsidRDefault="00EC46CE" w:rsidP="00EC46CE">
      <w:pPr>
        <w:pStyle w:val="ListParagraph"/>
        <w:numPr>
          <w:ilvl w:val="0"/>
          <w:numId w:val="17"/>
        </w:numPr>
        <w:rPr>
          <w:color w:val="FFC000"/>
        </w:rPr>
      </w:pPr>
      <w:r w:rsidRPr="000236AE">
        <w:rPr>
          <w:color w:val="FFC000"/>
        </w:rPr>
        <w:t xml:space="preserve">If fish </w:t>
      </w:r>
      <w:r w:rsidRPr="00C0342D">
        <w:rPr>
          <w:b/>
          <w:bCs/>
          <w:color w:val="FFC000"/>
          <w:sz w:val="32"/>
          <w:szCs w:val="24"/>
        </w:rPr>
        <w:t>collides</w:t>
      </w:r>
      <w:r w:rsidRPr="000236AE">
        <w:rPr>
          <w:color w:val="FFC000"/>
        </w:rPr>
        <w:t xml:space="preserve"> with </w:t>
      </w:r>
      <w:r w:rsidRPr="00C0342D">
        <w:rPr>
          <w:i/>
          <w:iCs/>
          <w:color w:val="FFC000"/>
          <w:sz w:val="32"/>
          <w:szCs w:val="24"/>
        </w:rPr>
        <w:t>FishFood,</w:t>
      </w:r>
      <w:r w:rsidRPr="000236AE">
        <w:rPr>
          <w:color w:val="FFC000"/>
        </w:rPr>
        <w:t xml:space="preserve"> the food should be removed from the 3D world</w:t>
      </w:r>
    </w:p>
    <w:p w14:paraId="27D575BD" w14:textId="2075266F" w:rsidR="002B2E8E" w:rsidRDefault="002B2E8E" w:rsidP="00F431CD"/>
    <w:p w14:paraId="495043CB" w14:textId="2846833B" w:rsidR="00361C76" w:rsidRDefault="00361C76" w:rsidP="00F431CD"/>
    <w:p w14:paraId="34253996" w14:textId="0D8BE12F" w:rsidR="00890EF9" w:rsidRDefault="00D81145" w:rsidP="00F431CD">
      <w:r>
        <w:t>After creating</w:t>
      </w:r>
      <w:r w:rsidR="0028131C">
        <w:t xml:space="preserve"> the class discovery for the client </w:t>
      </w:r>
      <w:r w:rsidR="002C6580">
        <w:t xml:space="preserve">brief, I noticed a lot of commonalities </w:t>
      </w:r>
      <w:r w:rsidR="005836DC">
        <w:t>between each entity</w:t>
      </w:r>
      <w:r w:rsidR="00755380">
        <w:t xml:space="preserve">. </w:t>
      </w:r>
    </w:p>
    <w:p w14:paraId="4A4A7DB9" w14:textId="3D0BA1D0" w:rsidR="00D859FA" w:rsidRDefault="00D859FA" w:rsidP="00F431CD">
      <w:r>
        <w:t>Each fish must</w:t>
      </w:r>
    </w:p>
    <w:p w14:paraId="024B7C43" w14:textId="2F280487" w:rsidR="00192DBC" w:rsidRDefault="00192DBC" w:rsidP="00192DBC">
      <w:pPr>
        <w:pStyle w:val="ListParagraph"/>
        <w:numPr>
          <w:ilvl w:val="0"/>
          <w:numId w:val="17"/>
        </w:numPr>
      </w:pPr>
      <w:r>
        <w:t xml:space="preserve">Swim </w:t>
      </w:r>
      <w:r w:rsidR="009D364D">
        <w:t>either horizontally or vertically</w:t>
      </w:r>
    </w:p>
    <w:p w14:paraId="2D428104" w14:textId="6ACEB271" w:rsidR="00285330" w:rsidRDefault="00B0433E" w:rsidP="00192DBC">
      <w:pPr>
        <w:pStyle w:val="ListParagraph"/>
        <w:numPr>
          <w:ilvl w:val="0"/>
          <w:numId w:val="17"/>
        </w:numPr>
      </w:pPr>
      <w:r>
        <w:t>Blow bubbles</w:t>
      </w:r>
      <w:r w:rsidR="00B74469">
        <w:t xml:space="preserve"> (except Urchin)</w:t>
      </w:r>
    </w:p>
    <w:p w14:paraId="16A0980F" w14:textId="2C17DF74" w:rsidR="00B74469" w:rsidRDefault="0070526B" w:rsidP="00192DBC">
      <w:pPr>
        <w:pStyle w:val="ListParagraph"/>
        <w:numPr>
          <w:ilvl w:val="0"/>
          <w:numId w:val="17"/>
        </w:numPr>
      </w:pPr>
      <w:r>
        <w:t xml:space="preserve">Spawn into the </w:t>
      </w:r>
      <w:r w:rsidR="006049EE">
        <w:t>3D world</w:t>
      </w:r>
    </w:p>
    <w:p w14:paraId="2AE42E1F" w14:textId="2CE56ADB" w:rsidR="00C13A60" w:rsidRDefault="00873AE6" w:rsidP="00192DBC">
      <w:pPr>
        <w:pStyle w:val="ListParagraph"/>
        <w:numPr>
          <w:ilvl w:val="0"/>
          <w:numId w:val="17"/>
        </w:numPr>
      </w:pPr>
      <w:r>
        <w:t>Have a Position and orientation</w:t>
      </w:r>
    </w:p>
    <w:p w14:paraId="78412E85" w14:textId="755C22A8" w:rsidR="000B5247" w:rsidRDefault="00E37DF9" w:rsidP="00192DBC">
      <w:pPr>
        <w:pStyle w:val="ListParagraph"/>
        <w:numPr>
          <w:ilvl w:val="0"/>
          <w:numId w:val="17"/>
        </w:numPr>
      </w:pPr>
      <w:r>
        <w:t>Random Speed and position</w:t>
      </w:r>
    </w:p>
    <w:p w14:paraId="6AAA6E35" w14:textId="7B741436" w:rsidR="00E37DF9" w:rsidRDefault="00E37DF9" w:rsidP="006E7A49">
      <w:pPr>
        <w:pStyle w:val="ListParagraph"/>
      </w:pPr>
    </w:p>
    <w:p w14:paraId="2F386749" w14:textId="21DF252D" w:rsidR="00C74B7B" w:rsidRDefault="00C74B7B" w:rsidP="006E7A49">
      <w:pPr>
        <w:pStyle w:val="ListParagraph"/>
      </w:pPr>
    </w:p>
    <w:p w14:paraId="08A1F808" w14:textId="77777777" w:rsidR="00C74B7B" w:rsidRDefault="00C74B7B" w:rsidP="006E7A49">
      <w:pPr>
        <w:pStyle w:val="ListParagraph"/>
      </w:pPr>
    </w:p>
    <w:p w14:paraId="29C6E744" w14:textId="4EA2ED39" w:rsidR="00890EF9" w:rsidRDefault="00890EF9" w:rsidP="00F431CD"/>
    <w:p w14:paraId="5B739586" w14:textId="7C3C0C25" w:rsidR="00890EF9" w:rsidRDefault="00890EF9" w:rsidP="00F431CD"/>
    <w:p w14:paraId="26AAD8CF" w14:textId="61CFA605" w:rsidR="00890EF9" w:rsidRDefault="007E085F" w:rsidP="00F431CD">
      <w:r>
        <w:t>Because</w:t>
      </w:r>
      <w:r w:rsidR="000E1895">
        <w:t xml:space="preserve"> </w:t>
      </w:r>
      <w:r w:rsidR="00F32539">
        <w:t xml:space="preserve">all </w:t>
      </w:r>
      <w:r w:rsidR="000E1895">
        <w:t xml:space="preserve">entities </w:t>
      </w:r>
      <w:r w:rsidR="00581FEA">
        <w:t xml:space="preserve">need to spawn into the 3D world and </w:t>
      </w:r>
      <w:r w:rsidR="003925E1">
        <w:t xml:space="preserve">they need a position </w:t>
      </w:r>
      <w:r w:rsidR="00832007">
        <w:t>and orientation to show up after spawning</w:t>
      </w:r>
      <w:r w:rsidR="001E0DF6">
        <w:t>, I can</w:t>
      </w:r>
      <w:r w:rsidR="006208F4">
        <w:t xml:space="preserve"> use an interface that each entity </w:t>
      </w:r>
      <w:r w:rsidR="002910C4">
        <w:t xml:space="preserve">that </w:t>
      </w:r>
      <w:r w:rsidR="002B6ADD">
        <w:t xml:space="preserve">can spawn </w:t>
      </w:r>
      <w:r w:rsidR="002910C4">
        <w:t>uses</w:t>
      </w:r>
      <w:r w:rsidR="00173EAC">
        <w:t>.</w:t>
      </w:r>
      <w:r w:rsidR="0027333A">
        <w:t xml:space="preserve"> Also </w:t>
      </w:r>
      <w:r w:rsidR="003B0F96">
        <w:t xml:space="preserve">due to the only things separating </w:t>
      </w:r>
      <w:r w:rsidR="008A1393">
        <w:t xml:space="preserve">the fish from each other </w:t>
      </w:r>
      <w:r w:rsidR="00C919F5">
        <w:t>being their texture</w:t>
      </w:r>
      <w:r w:rsidR="00D64A40">
        <w:t>, size and behaviour</w:t>
      </w:r>
      <w:r w:rsidR="00C4313D">
        <w:t xml:space="preserve">, I do not need to create </w:t>
      </w:r>
      <w:r w:rsidR="006F1BF6">
        <w:t xml:space="preserve">a </w:t>
      </w:r>
      <w:r w:rsidR="003A680B">
        <w:t xml:space="preserve">separate class </w:t>
      </w:r>
      <w:r w:rsidR="008961FE">
        <w:t>for each fish</w:t>
      </w:r>
      <w:r w:rsidR="007377B1">
        <w:t xml:space="preserve">, but instead I can </w:t>
      </w:r>
      <w:r w:rsidR="00903427">
        <w:t>create</w:t>
      </w:r>
      <w:r w:rsidR="00D21ACC">
        <w:t xml:space="preserve"> </w:t>
      </w:r>
      <w:r w:rsidR="00A46577">
        <w:t>one</w:t>
      </w:r>
      <w:r w:rsidR="00D21ACC">
        <w:t xml:space="preserve"> generic class for </w:t>
      </w:r>
      <w:r w:rsidR="005E2051">
        <w:t>fish</w:t>
      </w:r>
      <w:r w:rsidR="00426ED6">
        <w:t>.</w:t>
      </w:r>
      <w:r w:rsidR="005B1EA0">
        <w:t xml:space="preserve"> There still remains </w:t>
      </w:r>
      <w:r w:rsidR="002C0073">
        <w:t xml:space="preserve">the problem of </w:t>
      </w:r>
      <w:r w:rsidR="00F754AD">
        <w:t>some of the fish having different swim behaviours</w:t>
      </w:r>
      <w:r w:rsidR="006E111A">
        <w:t xml:space="preserve">. To overcome </w:t>
      </w:r>
      <w:r w:rsidR="007049FF">
        <w:t>this,</w:t>
      </w:r>
      <w:r w:rsidR="006E111A">
        <w:t xml:space="preserve"> I could </w:t>
      </w:r>
      <w:r w:rsidR="00FD6C23">
        <w:t>make the fish</w:t>
      </w:r>
      <w:r w:rsidR="000478F4">
        <w:t>’s behaviour</w:t>
      </w:r>
      <w:r w:rsidR="005A1313">
        <w:t>s externally</w:t>
      </w:r>
      <w:r w:rsidR="00467769">
        <w:t xml:space="preserve">, so </w:t>
      </w:r>
      <w:r w:rsidR="006C5618">
        <w:t xml:space="preserve">a horizontal behaviour class and a </w:t>
      </w:r>
      <w:r w:rsidR="004658C9">
        <w:t>vertical behaviour class</w:t>
      </w:r>
      <w:r w:rsidR="007B6673">
        <w:t>.</w:t>
      </w:r>
    </w:p>
    <w:p w14:paraId="0B67D64A" w14:textId="7084C56A" w:rsidR="00D7500D" w:rsidRDefault="00D7500D" w:rsidP="00F431CD"/>
    <w:p w14:paraId="309670A4" w14:textId="6502283F" w:rsidR="007049FF" w:rsidRDefault="007049FF" w:rsidP="00F431CD">
      <w:r>
        <w:t xml:space="preserve">There still remains a problem with the </w:t>
      </w:r>
      <w:r w:rsidR="006B1754">
        <w:t xml:space="preserve">urchin being the only fish that can’t </w:t>
      </w:r>
      <w:r w:rsidR="00742060">
        <w:t>blow bubbles</w:t>
      </w:r>
      <w:r w:rsidR="000D37D3">
        <w:t xml:space="preserve">. One resolution </w:t>
      </w:r>
      <w:r w:rsidR="00861794">
        <w:t xml:space="preserve">could be to create </w:t>
      </w:r>
      <w:r w:rsidR="00244997">
        <w:t xml:space="preserve">2 swimmable classes </w:t>
      </w:r>
      <w:r w:rsidR="002A66F9">
        <w:t xml:space="preserve">one which is for fish with </w:t>
      </w:r>
      <w:r w:rsidR="00733CB1">
        <w:t xml:space="preserve">a </w:t>
      </w:r>
      <w:r w:rsidR="002A66F9">
        <w:t>mouth and one without</w:t>
      </w:r>
      <w:r w:rsidR="00B454A9">
        <w:t>.</w:t>
      </w:r>
      <w:r w:rsidR="00855B23">
        <w:t xml:space="preserve"> This </w:t>
      </w:r>
      <w:r w:rsidR="00C4282A">
        <w:t>would mean a lot of repeated code</w:t>
      </w:r>
      <w:r w:rsidR="00EB5C59">
        <w:t xml:space="preserve"> for 1 difference</w:t>
      </w:r>
      <w:r w:rsidR="00FE36C3">
        <w:t xml:space="preserve"> and this does not seem to be </w:t>
      </w:r>
      <w:r w:rsidR="007C3EA9">
        <w:t>practical</w:t>
      </w:r>
      <w:r w:rsidR="001A0A99">
        <w:t>.</w:t>
      </w:r>
      <w:r w:rsidR="00A75A2A">
        <w:t xml:space="preserve"> </w:t>
      </w:r>
      <w:r w:rsidR="00D52ABB">
        <w:t xml:space="preserve">I could create an </w:t>
      </w:r>
      <w:r w:rsidR="00F256B8">
        <w:t xml:space="preserve">abstract class that </w:t>
      </w:r>
      <w:r w:rsidR="00DE6047">
        <w:t xml:space="preserve">both classes </w:t>
      </w:r>
      <w:r w:rsidR="00915958">
        <w:t xml:space="preserve">inherit from to </w:t>
      </w:r>
      <w:r w:rsidR="00505528">
        <w:t xml:space="preserve">prevent duplicate code, but this will introduce some unwanted dependencies </w:t>
      </w:r>
      <w:r w:rsidR="00F03932">
        <w:t>between my entities</w:t>
      </w:r>
      <w:r w:rsidR="00EA4691">
        <w:t xml:space="preserve">, which in turn </w:t>
      </w:r>
      <w:r w:rsidR="00611127">
        <w:t>couples my</w:t>
      </w:r>
      <w:r w:rsidR="004126EE">
        <w:t xml:space="preserve"> code.</w:t>
      </w:r>
      <w:r w:rsidR="00F50F4F">
        <w:t xml:space="preserve"> </w:t>
      </w:r>
      <w:r w:rsidR="00554193">
        <w:t>To conclude</w:t>
      </w:r>
      <w:r w:rsidR="00CC1691">
        <w:t>,</w:t>
      </w:r>
      <w:r w:rsidR="00554193">
        <w:t xml:space="preserve"> I believe that </w:t>
      </w:r>
      <w:r w:rsidR="004852AC">
        <w:t xml:space="preserve">the first solution where </w:t>
      </w:r>
      <w:r w:rsidR="001A3BFD">
        <w:t xml:space="preserve">I create 2 </w:t>
      </w:r>
      <w:r w:rsidR="00370911">
        <w:t>fish</w:t>
      </w:r>
      <w:r w:rsidR="00A85D80">
        <w:t xml:space="preserve"> </w:t>
      </w:r>
      <w:r w:rsidR="0054035D">
        <w:t>classes which both implement the same interface</w:t>
      </w:r>
      <w:r w:rsidR="007F1963">
        <w:t xml:space="preserve"> will</w:t>
      </w:r>
      <w:r w:rsidR="000B6853">
        <w:t xml:space="preserve"> be the better one for my </w:t>
      </w:r>
      <w:r w:rsidR="008932EB">
        <w:t xml:space="preserve">project, as one of the principles I am looking to follow is the favour composition over inheritance </w:t>
      </w:r>
      <w:r w:rsidR="00F85C25">
        <w:t>principle</w:t>
      </w:r>
      <w:r w:rsidR="001C4E18">
        <w:t xml:space="preserve">. </w:t>
      </w:r>
      <w:r w:rsidR="00773A7E">
        <w:t>This solution includes one</w:t>
      </w:r>
      <w:r w:rsidR="001C4E18">
        <w:t xml:space="preserve"> class for </w:t>
      </w:r>
      <w:r w:rsidR="00942AFF">
        <w:t xml:space="preserve">fish with mouths and one for </w:t>
      </w:r>
      <w:r w:rsidR="002D720A">
        <w:t>Urchin.</w:t>
      </w:r>
    </w:p>
    <w:p w14:paraId="21B137F2" w14:textId="26BC0B92" w:rsidR="00890EF9" w:rsidRDefault="00890EF9" w:rsidP="00F431CD"/>
    <w:p w14:paraId="7014A795" w14:textId="77777777" w:rsidR="0087468D" w:rsidRDefault="0087468D" w:rsidP="00F431CD">
      <w:r>
        <w:t xml:space="preserve">For blowing bubbles </w:t>
      </w:r>
      <w:r w:rsidR="00774FFC">
        <w:t xml:space="preserve"> and mouse input, </w:t>
      </w:r>
      <w:r w:rsidR="008803E7">
        <w:t xml:space="preserve">I </w:t>
      </w:r>
      <w:r w:rsidR="00774FFC">
        <w:t>could use an observer patter</w:t>
      </w:r>
      <w:r w:rsidR="008803E7">
        <w:t xml:space="preserve">n </w:t>
      </w:r>
      <w:r w:rsidR="002957BF">
        <w:t xml:space="preserve"> and use </w:t>
      </w:r>
      <w:r w:rsidR="0080734F">
        <w:t>Simulation as a listener</w:t>
      </w:r>
      <w:r w:rsidR="00390A4B">
        <w:t xml:space="preserve">, so that </w:t>
      </w:r>
      <w:r w:rsidR="00D324CA">
        <w:t xml:space="preserve">the </w:t>
      </w:r>
      <w:r w:rsidR="00CD1B70">
        <w:t xml:space="preserve"> bubbles and </w:t>
      </w:r>
      <w:r w:rsidR="002F217B">
        <w:t xml:space="preserve">fish food </w:t>
      </w:r>
      <w:r w:rsidR="006E6C01">
        <w:t xml:space="preserve"> can be added to the </w:t>
      </w:r>
      <w:proofErr w:type="spellStart"/>
      <w:r w:rsidR="00064ECF">
        <w:t>IUpdatables</w:t>
      </w:r>
      <w:proofErr w:type="spellEnd"/>
      <w:r w:rsidR="00064ECF">
        <w:t xml:space="preserve"> list inside simulation</w:t>
      </w:r>
      <w:r w:rsidR="0008149B">
        <w:t>.</w:t>
      </w:r>
      <w:r w:rsidR="00DC3AB6">
        <w:t xml:space="preserve"> For an observer patter</w:t>
      </w:r>
      <w:r w:rsidR="00D10DD5">
        <w:t>n</w:t>
      </w:r>
      <w:r w:rsidR="00DC3AB6">
        <w:t xml:space="preserve"> I will need a </w:t>
      </w:r>
      <w:r w:rsidR="00CA1B1B">
        <w:t>publisher class and a listener class</w:t>
      </w:r>
      <w:r w:rsidR="00111B95">
        <w:t xml:space="preserve">, </w:t>
      </w:r>
      <w:r w:rsidR="00151EFE">
        <w:t xml:space="preserve">so I can create a class for each of these </w:t>
      </w:r>
      <w:r w:rsidR="00354BBC">
        <w:t>.</w:t>
      </w:r>
      <w:r w:rsidR="00EC7AC4">
        <w:t xml:space="preserve"> The publisher will subscribe the listener to the event and the listener will be listening for the </w:t>
      </w:r>
      <w:r w:rsidR="0040070D">
        <w:t xml:space="preserve">event. </w:t>
      </w:r>
    </w:p>
    <w:p w14:paraId="02847FE9" w14:textId="77777777" w:rsidR="00F7082E" w:rsidRDefault="00F7082E" w:rsidP="00F431CD"/>
    <w:p w14:paraId="34970E6F" w14:textId="3BAB546A" w:rsidR="00F7082E" w:rsidRDefault="000606FA" w:rsidP="00F431CD">
      <w:pPr>
        <w:sectPr w:rsidR="00F7082E" w:rsidSect="007F2529">
          <w:headerReference w:type="default" r:id="rId10"/>
          <w:pgSz w:w="12240" w:h="15840"/>
          <w:pgMar w:top="1440" w:right="1440" w:bottom="1440" w:left="1440" w:header="720" w:footer="720" w:gutter="0"/>
          <w:cols w:space="720"/>
          <w:docGrid w:linePitch="360"/>
        </w:sectPr>
      </w:pPr>
      <w:r>
        <w:t xml:space="preserve">Due to the </w:t>
      </w:r>
      <w:r w:rsidR="00D01975">
        <w:t xml:space="preserve"> amount of passing </w:t>
      </w:r>
      <w:r w:rsidR="001B7A60">
        <w:t xml:space="preserve">position and orientation variables, I will create a Vector3 class which </w:t>
      </w:r>
      <w:r w:rsidR="00E711FF">
        <w:t xml:space="preserve">holds 3 doubles in one object, making it easier to </w:t>
      </w:r>
      <w:r w:rsidR="00EC5D99">
        <w:t>pass data, as it is just one variable.</w:t>
      </w:r>
    </w:p>
    <w:p w14:paraId="182F5AC7" w14:textId="29544018" w:rsidR="0056677F" w:rsidRDefault="0056677F" w:rsidP="00F431CD">
      <w:pPr>
        <w:sectPr w:rsidR="0056677F" w:rsidSect="0056677F">
          <w:pgSz w:w="15840" w:h="12240" w:orient="landscape"/>
          <w:pgMar w:top="1440" w:right="1440" w:bottom="1440" w:left="1440" w:header="720" w:footer="720" w:gutter="0"/>
          <w:cols w:space="720"/>
          <w:docGrid w:linePitch="360"/>
        </w:sectPr>
      </w:pPr>
      <w:r>
        <w:rPr>
          <w:noProof/>
        </w:rPr>
        <w:lastRenderedPageBreak/>
        <w:drawing>
          <wp:anchor distT="0" distB="0" distL="114300" distR="114300" simplePos="0" relativeHeight="251657728" behindDoc="1" locked="0" layoutInCell="1" allowOverlap="1" wp14:anchorId="3321F756" wp14:editId="2549B909">
            <wp:simplePos x="0" y="0"/>
            <wp:positionH relativeFrom="column">
              <wp:posOffset>-714375</wp:posOffset>
            </wp:positionH>
            <wp:positionV relativeFrom="paragraph">
              <wp:posOffset>-47625</wp:posOffset>
            </wp:positionV>
            <wp:extent cx="9419590" cy="6505575"/>
            <wp:effectExtent l="0" t="0" r="0" b="0"/>
            <wp:wrapTight wrapText="bothSides">
              <wp:wrapPolygon edited="0">
                <wp:start x="0" y="0"/>
                <wp:lineTo x="0" y="21568"/>
                <wp:lineTo x="21536" y="21568"/>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19590" cy="6505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0B1E9" w14:textId="591CD90C" w:rsidR="00890EF9" w:rsidRDefault="00890EF9" w:rsidP="00F431CD"/>
    <w:p w14:paraId="42BF9413" w14:textId="3FE7880C" w:rsidR="003E4474" w:rsidRPr="008A011E" w:rsidRDefault="008A011E" w:rsidP="00F431CD">
      <w:pPr>
        <w:rPr>
          <w:u w:val="single"/>
        </w:rPr>
      </w:pPr>
      <w:r w:rsidRPr="008A011E">
        <w:rPr>
          <w:u w:val="single"/>
        </w:rPr>
        <w:t>Hierarchical software design</w:t>
      </w:r>
    </w:p>
    <w:p w14:paraId="432BA548" w14:textId="77777777" w:rsidR="008A011E" w:rsidRDefault="008A011E" w:rsidP="00833468">
      <w:pPr>
        <w:rPr>
          <w:iCs/>
          <w:szCs w:val="28"/>
        </w:rPr>
      </w:pPr>
    </w:p>
    <w:p w14:paraId="7B7C5DD7" w14:textId="77777777" w:rsidR="00F42E8A" w:rsidRDefault="00833468" w:rsidP="00F431CD">
      <w:pPr>
        <w:rPr>
          <w:iCs/>
          <w:szCs w:val="28"/>
        </w:rPr>
      </w:pPr>
      <w:r>
        <w:rPr>
          <w:iCs/>
          <w:szCs w:val="28"/>
        </w:rPr>
        <w:t>Th</w:t>
      </w:r>
      <w:r w:rsidR="00873B26">
        <w:rPr>
          <w:iCs/>
          <w:szCs w:val="28"/>
        </w:rPr>
        <w:t>e above image</w:t>
      </w:r>
      <w:r>
        <w:rPr>
          <w:iCs/>
          <w:szCs w:val="28"/>
        </w:rPr>
        <w:t xml:space="preserve"> is a package diagram of my software. It shows the dependencies between each package and which package will import which. Behaviours will contain all the fish’s behaviours such as </w:t>
      </w:r>
      <w:r w:rsidR="004D3081">
        <w:rPr>
          <w:iCs/>
          <w:szCs w:val="28"/>
        </w:rPr>
        <w:t>diagon</w:t>
      </w:r>
      <w:r w:rsidR="00B93BFB">
        <w:rPr>
          <w:iCs/>
          <w:szCs w:val="28"/>
        </w:rPr>
        <w:t>al movement and horizontal movement</w:t>
      </w:r>
      <w:r>
        <w:rPr>
          <w:iCs/>
          <w:szCs w:val="28"/>
        </w:rPr>
        <w:t xml:space="preserve">. Entities will contain all of the entities including bubble, </w:t>
      </w:r>
      <w:r w:rsidR="00DC571D">
        <w:rPr>
          <w:iCs/>
          <w:szCs w:val="28"/>
        </w:rPr>
        <w:t>Sw</w:t>
      </w:r>
      <w:r w:rsidR="00E02611">
        <w:rPr>
          <w:iCs/>
          <w:szCs w:val="28"/>
        </w:rPr>
        <w:t>immable</w:t>
      </w:r>
      <w:r>
        <w:rPr>
          <w:iCs/>
          <w:szCs w:val="28"/>
        </w:rPr>
        <w:t xml:space="preserve">, </w:t>
      </w:r>
      <w:r w:rsidR="00E02611">
        <w:rPr>
          <w:iCs/>
          <w:szCs w:val="28"/>
        </w:rPr>
        <w:t>FishFood</w:t>
      </w:r>
      <w:r>
        <w:rPr>
          <w:iCs/>
          <w:szCs w:val="28"/>
        </w:rPr>
        <w:t xml:space="preserve"> and Urchin. It also will contain the </w:t>
      </w:r>
      <w:r w:rsidR="00E02611">
        <w:rPr>
          <w:iCs/>
          <w:szCs w:val="28"/>
        </w:rPr>
        <w:t>Interfaces for</w:t>
      </w:r>
      <w:r>
        <w:rPr>
          <w:iCs/>
          <w:szCs w:val="28"/>
        </w:rPr>
        <w:t xml:space="preserve"> class </w:t>
      </w:r>
      <w:r w:rsidR="00B11C02">
        <w:rPr>
          <w:iCs/>
          <w:szCs w:val="28"/>
        </w:rPr>
        <w:t xml:space="preserve">for these </w:t>
      </w:r>
      <w:r>
        <w:rPr>
          <w:iCs/>
          <w:szCs w:val="28"/>
        </w:rPr>
        <w:t>entities</w:t>
      </w:r>
      <w:r w:rsidR="00B11C02">
        <w:rPr>
          <w:iCs/>
          <w:szCs w:val="28"/>
        </w:rPr>
        <w:t>, for example</w:t>
      </w:r>
      <w:r w:rsidR="002A59BB">
        <w:rPr>
          <w:iCs/>
          <w:szCs w:val="28"/>
        </w:rPr>
        <w:t xml:space="preserve"> all fish </w:t>
      </w:r>
      <w:r w:rsidR="000D19D7">
        <w:rPr>
          <w:iCs/>
          <w:szCs w:val="28"/>
        </w:rPr>
        <w:t xml:space="preserve">will implement the </w:t>
      </w:r>
      <w:proofErr w:type="spellStart"/>
      <w:r w:rsidR="00D63667">
        <w:rPr>
          <w:iCs/>
          <w:szCs w:val="28"/>
        </w:rPr>
        <w:t>ISwimmable</w:t>
      </w:r>
      <w:proofErr w:type="spellEnd"/>
      <w:r w:rsidR="00D63667">
        <w:rPr>
          <w:iCs/>
          <w:szCs w:val="28"/>
        </w:rPr>
        <w:t xml:space="preserve"> interface and </w:t>
      </w:r>
      <w:r w:rsidR="00CF2766">
        <w:rPr>
          <w:iCs/>
          <w:szCs w:val="28"/>
        </w:rPr>
        <w:t xml:space="preserve">all </w:t>
      </w:r>
      <w:proofErr w:type="spellStart"/>
      <w:r w:rsidR="00CF2766">
        <w:rPr>
          <w:iCs/>
          <w:szCs w:val="28"/>
        </w:rPr>
        <w:t>spawnable</w:t>
      </w:r>
      <w:proofErr w:type="spellEnd"/>
      <w:r w:rsidR="00CF2766">
        <w:rPr>
          <w:iCs/>
          <w:szCs w:val="28"/>
        </w:rPr>
        <w:t xml:space="preserve"> entities will implement </w:t>
      </w:r>
      <w:proofErr w:type="spellStart"/>
      <w:r w:rsidR="00371B83">
        <w:rPr>
          <w:iCs/>
          <w:szCs w:val="28"/>
        </w:rPr>
        <w:t>ISpawnable</w:t>
      </w:r>
      <w:proofErr w:type="spellEnd"/>
      <w:r w:rsidR="00B11C02">
        <w:rPr>
          <w:iCs/>
          <w:szCs w:val="28"/>
        </w:rPr>
        <w:t xml:space="preserve"> </w:t>
      </w:r>
      <w:r>
        <w:rPr>
          <w:iCs/>
          <w:szCs w:val="28"/>
        </w:rPr>
        <w:t xml:space="preserve">. </w:t>
      </w:r>
      <w:proofErr w:type="spellStart"/>
      <w:r>
        <w:rPr>
          <w:iCs/>
          <w:szCs w:val="28"/>
        </w:rPr>
        <w:t>UserCode</w:t>
      </w:r>
      <w:proofErr w:type="spellEnd"/>
      <w:r>
        <w:rPr>
          <w:iCs/>
          <w:szCs w:val="28"/>
        </w:rPr>
        <w:t xml:space="preserve"> will contain the simulation and the Vector3 class. Framework contains the base code that uses Env3D to create the simulation. </w:t>
      </w:r>
      <w:proofErr w:type="spellStart"/>
      <w:r>
        <w:rPr>
          <w:iCs/>
          <w:szCs w:val="28"/>
        </w:rPr>
        <w:t>IDisplayObject</w:t>
      </w:r>
      <w:proofErr w:type="spellEnd"/>
      <w:r>
        <w:rPr>
          <w:iCs/>
          <w:szCs w:val="28"/>
        </w:rPr>
        <w:t xml:space="preserve">, </w:t>
      </w:r>
      <w:proofErr w:type="spellStart"/>
      <w:r>
        <w:rPr>
          <w:iCs/>
          <w:szCs w:val="28"/>
        </w:rPr>
        <w:t>DisplayObject</w:t>
      </w:r>
      <w:proofErr w:type="spellEnd"/>
      <w:r>
        <w:rPr>
          <w:iCs/>
          <w:szCs w:val="28"/>
        </w:rPr>
        <w:t xml:space="preserve">, </w:t>
      </w:r>
      <w:proofErr w:type="spellStart"/>
      <w:r>
        <w:rPr>
          <w:iCs/>
          <w:szCs w:val="28"/>
        </w:rPr>
        <w:t>I</w:t>
      </w:r>
      <w:r w:rsidR="00295D08">
        <w:rPr>
          <w:iCs/>
          <w:szCs w:val="28"/>
        </w:rPr>
        <w:t>World</w:t>
      </w:r>
      <w:proofErr w:type="spellEnd"/>
      <w:r w:rsidR="00295D08">
        <w:rPr>
          <w:iCs/>
          <w:szCs w:val="28"/>
        </w:rPr>
        <w:t xml:space="preserve"> </w:t>
      </w:r>
      <w:r w:rsidR="00160AB3">
        <w:rPr>
          <w:iCs/>
          <w:szCs w:val="28"/>
        </w:rPr>
        <w:t>,</w:t>
      </w:r>
      <w:r w:rsidR="005A1BC4">
        <w:rPr>
          <w:iCs/>
          <w:szCs w:val="28"/>
        </w:rPr>
        <w:t xml:space="preserve"> </w:t>
      </w:r>
      <w:proofErr w:type="spellStart"/>
      <w:r w:rsidR="005A1BC4">
        <w:rPr>
          <w:iCs/>
          <w:szCs w:val="28"/>
        </w:rPr>
        <w:t>IUpdatable</w:t>
      </w:r>
      <w:proofErr w:type="spellEnd"/>
      <w:r w:rsidR="006E2ECC">
        <w:rPr>
          <w:iCs/>
          <w:szCs w:val="28"/>
        </w:rPr>
        <w:t xml:space="preserve">, </w:t>
      </w:r>
      <w:proofErr w:type="spellStart"/>
      <w:r w:rsidR="00160AB3">
        <w:rPr>
          <w:iCs/>
          <w:szCs w:val="28"/>
        </w:rPr>
        <w:t>IInput</w:t>
      </w:r>
      <w:proofErr w:type="spellEnd"/>
      <w:r w:rsidR="00160AB3">
        <w:rPr>
          <w:iCs/>
          <w:szCs w:val="28"/>
        </w:rPr>
        <w:t xml:space="preserve"> </w:t>
      </w:r>
      <w:r>
        <w:rPr>
          <w:iCs/>
          <w:szCs w:val="28"/>
        </w:rPr>
        <w:t>and Core are all classes that reside in the Framework package.</w:t>
      </w:r>
      <w:r w:rsidR="006E2ECC">
        <w:rPr>
          <w:iCs/>
          <w:szCs w:val="28"/>
        </w:rPr>
        <w:t xml:space="preserve"> These are all spit into a package for implementations and one for interfaces.</w:t>
      </w:r>
      <w:r w:rsidR="00A860B7">
        <w:rPr>
          <w:iCs/>
          <w:szCs w:val="28"/>
        </w:rPr>
        <w:t xml:space="preserve"> The Factories package </w:t>
      </w:r>
      <w:r w:rsidR="00AF6460">
        <w:rPr>
          <w:iCs/>
          <w:szCs w:val="28"/>
        </w:rPr>
        <w:t xml:space="preserve">contains a factory for </w:t>
      </w:r>
      <w:proofErr w:type="spellStart"/>
      <w:r w:rsidR="00AF6460">
        <w:rPr>
          <w:iCs/>
          <w:szCs w:val="28"/>
        </w:rPr>
        <w:t>IDisplayableObjects</w:t>
      </w:r>
      <w:proofErr w:type="spellEnd"/>
      <w:r w:rsidR="00AF6460">
        <w:rPr>
          <w:iCs/>
          <w:szCs w:val="28"/>
        </w:rPr>
        <w:t xml:space="preserve"> and one for </w:t>
      </w:r>
      <w:proofErr w:type="spellStart"/>
      <w:r w:rsidR="00AF6460">
        <w:rPr>
          <w:iCs/>
          <w:szCs w:val="28"/>
        </w:rPr>
        <w:t>IUpdatableObjects</w:t>
      </w:r>
      <w:proofErr w:type="spellEnd"/>
      <w:r w:rsidR="00F3028D">
        <w:rPr>
          <w:iCs/>
          <w:szCs w:val="28"/>
        </w:rPr>
        <w:t>.</w:t>
      </w:r>
      <w:r w:rsidR="00E844A1">
        <w:rPr>
          <w:iCs/>
          <w:szCs w:val="28"/>
        </w:rPr>
        <w:t xml:space="preserve"> Input contains all the classes involved in input management </w:t>
      </w:r>
      <w:r w:rsidR="0040594C">
        <w:rPr>
          <w:iCs/>
          <w:szCs w:val="28"/>
        </w:rPr>
        <w:t xml:space="preserve">such as </w:t>
      </w:r>
      <w:proofErr w:type="spellStart"/>
      <w:r w:rsidR="00083D18">
        <w:rPr>
          <w:iCs/>
          <w:szCs w:val="28"/>
        </w:rPr>
        <w:t>MouseHandler</w:t>
      </w:r>
      <w:proofErr w:type="spellEnd"/>
      <w:r w:rsidR="00083D18">
        <w:rPr>
          <w:iCs/>
          <w:szCs w:val="28"/>
        </w:rPr>
        <w:t xml:space="preserve">, </w:t>
      </w:r>
      <w:proofErr w:type="spellStart"/>
      <w:r w:rsidR="00CC6579">
        <w:rPr>
          <w:iCs/>
          <w:szCs w:val="28"/>
        </w:rPr>
        <w:t>IInputPubl</w:t>
      </w:r>
      <w:r w:rsidR="00713EA2">
        <w:rPr>
          <w:iCs/>
          <w:szCs w:val="28"/>
        </w:rPr>
        <w:t>i</w:t>
      </w:r>
      <w:r w:rsidR="00CC6579">
        <w:rPr>
          <w:iCs/>
          <w:szCs w:val="28"/>
        </w:rPr>
        <w:t>sher</w:t>
      </w:r>
      <w:proofErr w:type="spellEnd"/>
      <w:r w:rsidR="00CC6579">
        <w:rPr>
          <w:iCs/>
          <w:szCs w:val="28"/>
        </w:rPr>
        <w:t xml:space="preserve"> and </w:t>
      </w:r>
      <w:proofErr w:type="spellStart"/>
      <w:r w:rsidR="00CC6579">
        <w:rPr>
          <w:iCs/>
          <w:szCs w:val="28"/>
        </w:rPr>
        <w:t>IInput</w:t>
      </w:r>
      <w:r w:rsidR="00713EA2">
        <w:rPr>
          <w:iCs/>
          <w:szCs w:val="28"/>
        </w:rPr>
        <w:t>Listener</w:t>
      </w:r>
      <w:proofErr w:type="spellEnd"/>
      <w:r w:rsidR="00810414">
        <w:rPr>
          <w:iCs/>
          <w:szCs w:val="28"/>
        </w:rPr>
        <w:t xml:space="preserve">. The only class that imports this package is </w:t>
      </w:r>
      <w:r w:rsidR="00A86946">
        <w:rPr>
          <w:iCs/>
          <w:szCs w:val="28"/>
        </w:rPr>
        <w:t>simulation class</w:t>
      </w:r>
      <w:r w:rsidR="00C84959">
        <w:rPr>
          <w:iCs/>
          <w:szCs w:val="28"/>
        </w:rPr>
        <w:t>.</w:t>
      </w:r>
      <w:r w:rsidR="00EC7F30">
        <w:rPr>
          <w:iCs/>
          <w:szCs w:val="28"/>
        </w:rPr>
        <w:t xml:space="preserve"> The </w:t>
      </w:r>
      <w:proofErr w:type="spellStart"/>
      <w:r w:rsidR="00EC7F30">
        <w:rPr>
          <w:iCs/>
          <w:szCs w:val="28"/>
        </w:rPr>
        <w:t>BubbleBlowing</w:t>
      </w:r>
      <w:proofErr w:type="spellEnd"/>
      <w:r w:rsidR="00EC7F30">
        <w:rPr>
          <w:iCs/>
          <w:szCs w:val="28"/>
        </w:rPr>
        <w:t xml:space="preserve"> package includes everything needed for blowing bubbles</w:t>
      </w:r>
      <w:r w:rsidR="00CE3571">
        <w:rPr>
          <w:iCs/>
          <w:szCs w:val="28"/>
        </w:rPr>
        <w:t>.</w:t>
      </w:r>
    </w:p>
    <w:p w14:paraId="5769595C" w14:textId="28615A76" w:rsidR="00F42E8A" w:rsidRDefault="00F42E8A" w:rsidP="00F431CD">
      <w:pPr>
        <w:rPr>
          <w:iCs/>
          <w:szCs w:val="28"/>
        </w:rPr>
      </w:pPr>
    </w:p>
    <w:p w14:paraId="39D8317E" w14:textId="35EF7355" w:rsidR="00F42E8A" w:rsidRDefault="00F42E8A" w:rsidP="00F431CD">
      <w:pPr>
        <w:rPr>
          <w:iCs/>
          <w:szCs w:val="28"/>
        </w:rPr>
      </w:pPr>
    </w:p>
    <w:p w14:paraId="3E286570" w14:textId="2EC84032" w:rsidR="00F42E8A" w:rsidRDefault="00F42E8A" w:rsidP="00F431CD">
      <w:pPr>
        <w:rPr>
          <w:iCs/>
          <w:szCs w:val="28"/>
        </w:rPr>
      </w:pPr>
    </w:p>
    <w:p w14:paraId="53539514" w14:textId="488B1514" w:rsidR="00F42E8A" w:rsidRDefault="00F42E8A" w:rsidP="00F431CD">
      <w:pPr>
        <w:rPr>
          <w:iCs/>
          <w:szCs w:val="28"/>
        </w:rPr>
      </w:pPr>
    </w:p>
    <w:p w14:paraId="1AB480ED" w14:textId="19C2C3B7" w:rsidR="00F42E8A" w:rsidRDefault="00F42E8A" w:rsidP="00F431CD">
      <w:pPr>
        <w:rPr>
          <w:iCs/>
          <w:szCs w:val="28"/>
        </w:rPr>
      </w:pPr>
    </w:p>
    <w:p w14:paraId="5FDAFF1F" w14:textId="6F7A3894" w:rsidR="00F42E8A" w:rsidRDefault="00F42E8A" w:rsidP="00F431CD">
      <w:pPr>
        <w:rPr>
          <w:iCs/>
          <w:szCs w:val="28"/>
        </w:rPr>
      </w:pPr>
    </w:p>
    <w:p w14:paraId="3ED96A52" w14:textId="35D09CA3" w:rsidR="00F42E8A" w:rsidRDefault="00F42E8A" w:rsidP="00F431CD">
      <w:pPr>
        <w:rPr>
          <w:iCs/>
          <w:szCs w:val="28"/>
        </w:rPr>
      </w:pPr>
    </w:p>
    <w:p w14:paraId="1F15F2AE" w14:textId="280BD268" w:rsidR="00F42E8A" w:rsidRDefault="00F42E8A" w:rsidP="00F431CD">
      <w:pPr>
        <w:rPr>
          <w:iCs/>
          <w:szCs w:val="28"/>
        </w:rPr>
      </w:pPr>
    </w:p>
    <w:p w14:paraId="6893A769" w14:textId="038A59DD" w:rsidR="00F42E8A" w:rsidRDefault="00F42E8A" w:rsidP="00F431CD">
      <w:pPr>
        <w:rPr>
          <w:iCs/>
          <w:szCs w:val="28"/>
        </w:rPr>
      </w:pPr>
    </w:p>
    <w:p w14:paraId="6DA62A48" w14:textId="1AB0F270" w:rsidR="00F42E8A" w:rsidRDefault="00F42E8A" w:rsidP="00F431CD">
      <w:pPr>
        <w:rPr>
          <w:iCs/>
          <w:szCs w:val="28"/>
        </w:rPr>
      </w:pPr>
    </w:p>
    <w:p w14:paraId="115163EB" w14:textId="7A72EECE" w:rsidR="00F42E8A" w:rsidRDefault="00F42E8A" w:rsidP="00F431CD">
      <w:pPr>
        <w:rPr>
          <w:iCs/>
          <w:szCs w:val="28"/>
        </w:rPr>
      </w:pPr>
    </w:p>
    <w:p w14:paraId="26405D22" w14:textId="0E41A46A" w:rsidR="00F42E8A" w:rsidRDefault="00F42E8A" w:rsidP="00F431CD">
      <w:pPr>
        <w:rPr>
          <w:iCs/>
          <w:szCs w:val="28"/>
        </w:rPr>
      </w:pPr>
    </w:p>
    <w:p w14:paraId="074D3FCB" w14:textId="3994F496" w:rsidR="00F42E8A" w:rsidRDefault="00F42E8A" w:rsidP="00F431CD">
      <w:pPr>
        <w:rPr>
          <w:iCs/>
          <w:szCs w:val="28"/>
        </w:rPr>
      </w:pPr>
    </w:p>
    <w:p w14:paraId="2277EDEB" w14:textId="6DEF1886" w:rsidR="00F42E8A" w:rsidRDefault="00F42E8A" w:rsidP="00F431CD">
      <w:pPr>
        <w:rPr>
          <w:iCs/>
          <w:szCs w:val="28"/>
        </w:rPr>
      </w:pPr>
    </w:p>
    <w:p w14:paraId="088CC9D0" w14:textId="1C26F13A" w:rsidR="00F42E8A" w:rsidRDefault="00F42E8A" w:rsidP="00F431CD">
      <w:pPr>
        <w:rPr>
          <w:iCs/>
          <w:szCs w:val="28"/>
        </w:rPr>
      </w:pPr>
    </w:p>
    <w:p w14:paraId="1D010E8C" w14:textId="4C97C77B" w:rsidR="00F42E8A" w:rsidRDefault="00F42E8A" w:rsidP="00F431CD">
      <w:pPr>
        <w:rPr>
          <w:iCs/>
          <w:szCs w:val="28"/>
        </w:rPr>
      </w:pPr>
    </w:p>
    <w:p w14:paraId="75CCA37B" w14:textId="46A891CE" w:rsidR="00F42E8A" w:rsidRDefault="00F42E8A" w:rsidP="00F431CD">
      <w:pPr>
        <w:rPr>
          <w:iCs/>
          <w:szCs w:val="28"/>
        </w:rPr>
      </w:pPr>
    </w:p>
    <w:p w14:paraId="4BEE69DF" w14:textId="14606848" w:rsidR="00F42E8A" w:rsidRDefault="00F42E8A" w:rsidP="00F431CD">
      <w:pPr>
        <w:rPr>
          <w:iCs/>
          <w:szCs w:val="28"/>
        </w:rPr>
      </w:pPr>
    </w:p>
    <w:p w14:paraId="518D4495" w14:textId="338CEB56" w:rsidR="00F42E8A" w:rsidRDefault="00F42E8A" w:rsidP="00F431CD">
      <w:pPr>
        <w:rPr>
          <w:iCs/>
          <w:szCs w:val="28"/>
        </w:rPr>
      </w:pPr>
    </w:p>
    <w:p w14:paraId="402D089A" w14:textId="1AAFC4EE" w:rsidR="00F42E8A" w:rsidRDefault="00F42E8A" w:rsidP="00F431CD">
      <w:pPr>
        <w:rPr>
          <w:iCs/>
          <w:szCs w:val="28"/>
        </w:rPr>
      </w:pPr>
    </w:p>
    <w:p w14:paraId="64228ECA" w14:textId="1CCCBB4B" w:rsidR="00F42E8A" w:rsidRDefault="00F42E8A" w:rsidP="00F431CD">
      <w:pPr>
        <w:rPr>
          <w:iCs/>
          <w:szCs w:val="28"/>
        </w:rPr>
      </w:pPr>
    </w:p>
    <w:p w14:paraId="7539F2E7" w14:textId="4B286CC5" w:rsidR="00F42E8A" w:rsidRDefault="00F42E8A" w:rsidP="00F431CD">
      <w:pPr>
        <w:rPr>
          <w:iCs/>
          <w:szCs w:val="28"/>
        </w:rPr>
      </w:pPr>
    </w:p>
    <w:p w14:paraId="68E1AE49" w14:textId="34E815DD" w:rsidR="00F42E8A" w:rsidRDefault="00F42E8A" w:rsidP="00F431CD">
      <w:pPr>
        <w:rPr>
          <w:iCs/>
          <w:szCs w:val="28"/>
        </w:rPr>
      </w:pPr>
    </w:p>
    <w:p w14:paraId="469B95FA" w14:textId="59D577BA" w:rsidR="00F42E8A" w:rsidRDefault="00F42E8A" w:rsidP="00F431CD">
      <w:pPr>
        <w:rPr>
          <w:iCs/>
          <w:szCs w:val="28"/>
        </w:rPr>
      </w:pPr>
    </w:p>
    <w:p w14:paraId="6D5F0797" w14:textId="71B310B5" w:rsidR="00F42E8A" w:rsidRDefault="00F42E8A" w:rsidP="00F431CD">
      <w:pPr>
        <w:rPr>
          <w:iCs/>
          <w:szCs w:val="28"/>
        </w:rPr>
      </w:pPr>
    </w:p>
    <w:p w14:paraId="7D94DC79" w14:textId="52DAFD60" w:rsidR="00F42E8A" w:rsidRDefault="00F42E8A" w:rsidP="00F431CD">
      <w:pPr>
        <w:rPr>
          <w:iCs/>
          <w:szCs w:val="28"/>
        </w:rPr>
      </w:pPr>
    </w:p>
    <w:p w14:paraId="3ACFC6DF" w14:textId="77777777" w:rsidR="00F42E8A" w:rsidRDefault="00F42E8A" w:rsidP="00F431CD">
      <w:pPr>
        <w:rPr>
          <w:iCs/>
          <w:szCs w:val="28"/>
        </w:rPr>
      </w:pPr>
    </w:p>
    <w:p w14:paraId="3B7E04AE" w14:textId="77777777" w:rsidR="00F42E8A" w:rsidRDefault="00F42E8A" w:rsidP="00F431CD">
      <w:pPr>
        <w:rPr>
          <w:iCs/>
          <w:szCs w:val="28"/>
        </w:rPr>
      </w:pPr>
    </w:p>
    <w:p w14:paraId="1AAF7FA8" w14:textId="77777777" w:rsidR="00F42E8A" w:rsidRDefault="00F42E8A" w:rsidP="00F42E8A">
      <w:pPr>
        <w:pStyle w:val="Heading2"/>
        <w:rPr>
          <w:sz w:val="32"/>
          <w:szCs w:val="32"/>
        </w:rPr>
      </w:pPr>
      <w:r>
        <w:rPr>
          <w:sz w:val="32"/>
          <w:szCs w:val="32"/>
        </w:rPr>
        <w:t>3.OO Software Design</w:t>
      </w:r>
    </w:p>
    <w:p w14:paraId="59C122AD" w14:textId="77777777" w:rsidR="00F42E8A" w:rsidRDefault="00F42E8A" w:rsidP="00F42E8A">
      <w:pPr>
        <w:rPr>
          <w:i/>
        </w:rPr>
      </w:pPr>
      <w:r>
        <w:rPr>
          <w:i/>
        </w:rPr>
        <w:t>This should be revised from milestone 2 according to the above analysis.</w:t>
      </w:r>
    </w:p>
    <w:p w14:paraId="615C2E19" w14:textId="77777777" w:rsidR="00F42E8A" w:rsidRDefault="00F42E8A" w:rsidP="00F42E8A">
      <w:pPr>
        <w:rPr>
          <w:i/>
        </w:rPr>
      </w:pPr>
    </w:p>
    <w:p w14:paraId="7293EE3F" w14:textId="7F9613AE" w:rsidR="00F42E8A" w:rsidRPr="00F42E8A" w:rsidRDefault="00F42E8A" w:rsidP="00F431CD">
      <w:pPr>
        <w:rPr>
          <w:iCs/>
          <w:szCs w:val="28"/>
        </w:rPr>
        <w:sectPr w:rsidR="00F42E8A" w:rsidRPr="00F42E8A" w:rsidSect="00F42E8A">
          <w:pgSz w:w="12240" w:h="20160" w:code="5"/>
          <w:pgMar w:top="1440" w:right="1440" w:bottom="1440" w:left="1440" w:header="720" w:footer="720" w:gutter="0"/>
          <w:cols w:space="720"/>
          <w:docGrid w:linePitch="381"/>
        </w:sectPr>
      </w:pPr>
    </w:p>
    <w:p w14:paraId="0718A6D4" w14:textId="57C4B4BB" w:rsidR="003E4474" w:rsidRDefault="003E4474" w:rsidP="00F431CD"/>
    <w:p w14:paraId="518A3E6E" w14:textId="23C20B97" w:rsidR="00DC14A8" w:rsidRDefault="009230E0" w:rsidP="00197A37">
      <w:pPr>
        <w:rPr>
          <w:szCs w:val="28"/>
        </w:rPr>
        <w:sectPr w:rsidR="00DC14A8" w:rsidSect="005E68EF">
          <w:pgSz w:w="23814" w:h="16840" w:orient="landscape" w:code="5"/>
          <w:pgMar w:top="1440" w:right="12077" w:bottom="5103" w:left="1440" w:header="720" w:footer="720" w:gutter="0"/>
          <w:cols w:space="720"/>
          <w:docGrid w:linePitch="381"/>
        </w:sectPr>
      </w:pPr>
      <w:r>
        <w:rPr>
          <w:noProof/>
          <w:szCs w:val="28"/>
        </w:rPr>
        <w:drawing>
          <wp:anchor distT="0" distB="0" distL="114300" distR="114300" simplePos="0" relativeHeight="251656704" behindDoc="1" locked="0" layoutInCell="1" allowOverlap="1" wp14:anchorId="26819BBF" wp14:editId="184C523B">
            <wp:simplePos x="0" y="0"/>
            <wp:positionH relativeFrom="column">
              <wp:posOffset>-857250</wp:posOffset>
            </wp:positionH>
            <wp:positionV relativeFrom="paragraph">
              <wp:posOffset>0</wp:posOffset>
            </wp:positionV>
            <wp:extent cx="14933295" cy="9486900"/>
            <wp:effectExtent l="0" t="0" r="0" b="0"/>
            <wp:wrapTight wrapText="bothSides">
              <wp:wrapPolygon edited="0">
                <wp:start x="0" y="0"/>
                <wp:lineTo x="0" y="21557"/>
                <wp:lineTo x="21575" y="21557"/>
                <wp:lineTo x="215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r="13411" b="24156"/>
                    <a:stretch/>
                  </pic:blipFill>
                  <pic:spPr bwMode="auto">
                    <a:xfrm>
                      <a:off x="0" y="0"/>
                      <a:ext cx="14933295" cy="948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87BD4" w14:textId="071999B9" w:rsidR="003D5982" w:rsidRDefault="003D5982" w:rsidP="00197A37">
      <w:pPr>
        <w:rPr>
          <w:i/>
          <w:noProof/>
        </w:rPr>
      </w:pPr>
    </w:p>
    <w:p w14:paraId="3CCCF153" w14:textId="36E65B5A" w:rsidR="00972CC2" w:rsidRPr="00934132" w:rsidRDefault="00934132" w:rsidP="00197A37">
      <w:pPr>
        <w:rPr>
          <w:iCs/>
          <w:noProof/>
        </w:rPr>
      </w:pPr>
      <w:r>
        <w:rPr>
          <w:iCs/>
          <w:noProof/>
        </w:rPr>
        <w:t>In my design, I have gone with the approach of favouring comp</w:t>
      </w:r>
      <w:r w:rsidR="00976D37">
        <w:rPr>
          <w:iCs/>
          <w:noProof/>
        </w:rPr>
        <w:t>o</w:t>
      </w:r>
      <w:r>
        <w:rPr>
          <w:iCs/>
          <w:noProof/>
        </w:rPr>
        <w:t>s</w:t>
      </w:r>
      <w:r w:rsidR="00976D37">
        <w:rPr>
          <w:iCs/>
          <w:noProof/>
        </w:rPr>
        <w:t>i</w:t>
      </w:r>
      <w:r>
        <w:rPr>
          <w:iCs/>
          <w:noProof/>
        </w:rPr>
        <w:t xml:space="preserve">tion over inheritance, which means that I have used </w:t>
      </w:r>
      <w:r w:rsidR="00671D83">
        <w:rPr>
          <w:iCs/>
          <w:noProof/>
        </w:rPr>
        <w:t xml:space="preserve">interfaces where </w:t>
      </w:r>
      <w:r w:rsidR="00BB1590">
        <w:rPr>
          <w:iCs/>
          <w:noProof/>
        </w:rPr>
        <w:t>posible</w:t>
      </w:r>
      <w:r w:rsidR="004C5773">
        <w:rPr>
          <w:iCs/>
          <w:noProof/>
        </w:rPr>
        <w:t xml:space="preserve"> to encapsulate my classes</w:t>
      </w:r>
      <w:r w:rsidR="00637166">
        <w:rPr>
          <w:iCs/>
          <w:noProof/>
        </w:rPr>
        <w:t xml:space="preserve"> to </w:t>
      </w:r>
      <w:r w:rsidR="00070036">
        <w:rPr>
          <w:iCs/>
          <w:noProof/>
        </w:rPr>
        <w:t xml:space="preserve">at best hide </w:t>
      </w:r>
      <w:r w:rsidR="00BF047F">
        <w:rPr>
          <w:iCs/>
          <w:noProof/>
        </w:rPr>
        <w:t xml:space="preserve">the </w:t>
      </w:r>
      <w:r w:rsidR="00647DA6">
        <w:rPr>
          <w:iCs/>
          <w:noProof/>
        </w:rPr>
        <w:t xml:space="preserve">content of the </w:t>
      </w:r>
      <w:r w:rsidR="00BF047F">
        <w:rPr>
          <w:iCs/>
          <w:noProof/>
        </w:rPr>
        <w:t>classes that I am composing.</w:t>
      </w:r>
      <w:r w:rsidR="00663B23">
        <w:rPr>
          <w:iCs/>
          <w:noProof/>
        </w:rPr>
        <w:t xml:space="preserve"> I have chose to create a </w:t>
      </w:r>
      <w:r w:rsidR="001967BF">
        <w:rPr>
          <w:iCs/>
          <w:noProof/>
        </w:rPr>
        <w:t>factory for both displayobject and Iupdatable object</w:t>
      </w:r>
      <w:r w:rsidR="00243EA2">
        <w:rPr>
          <w:iCs/>
          <w:noProof/>
        </w:rPr>
        <w:t xml:space="preserve">, this is so that I can </w:t>
      </w:r>
      <w:r w:rsidR="00077661">
        <w:rPr>
          <w:iCs/>
          <w:noProof/>
        </w:rPr>
        <w:t xml:space="preserve">follow the dependency </w:t>
      </w:r>
      <w:r w:rsidR="00497EC8">
        <w:rPr>
          <w:iCs/>
          <w:noProof/>
        </w:rPr>
        <w:t xml:space="preserve">inversion principle so that any dependencies that </w:t>
      </w:r>
      <w:r w:rsidR="00D96829">
        <w:rPr>
          <w:iCs/>
          <w:noProof/>
        </w:rPr>
        <w:t xml:space="preserve">the objects would have had </w:t>
      </w:r>
      <w:r w:rsidR="00C1559C">
        <w:rPr>
          <w:iCs/>
          <w:noProof/>
        </w:rPr>
        <w:t xml:space="preserve">with simulation </w:t>
      </w:r>
      <w:r w:rsidR="00C74E45">
        <w:rPr>
          <w:iCs/>
          <w:noProof/>
        </w:rPr>
        <w:t xml:space="preserve">if they </w:t>
      </w:r>
      <w:r w:rsidR="008C34BD">
        <w:rPr>
          <w:iCs/>
          <w:noProof/>
        </w:rPr>
        <w:t xml:space="preserve">were instantiated </w:t>
      </w:r>
      <w:r w:rsidR="00B37D8C">
        <w:rPr>
          <w:iCs/>
          <w:noProof/>
        </w:rPr>
        <w:t xml:space="preserve">inside </w:t>
      </w:r>
      <w:r w:rsidR="009751DD">
        <w:rPr>
          <w:iCs/>
          <w:noProof/>
        </w:rPr>
        <w:t>simultion will be avoided. This will help with the coupling of my code aswell</w:t>
      </w:r>
      <w:r w:rsidR="00AB4FBC">
        <w:rPr>
          <w:iCs/>
          <w:noProof/>
        </w:rPr>
        <w:t>.</w:t>
      </w:r>
      <w:r w:rsidR="00522C47">
        <w:rPr>
          <w:iCs/>
          <w:noProof/>
        </w:rPr>
        <w:t xml:space="preserve"> The way I have design my behaviours is that they are using the strategy behaviour pattern, so that the </w:t>
      </w:r>
      <w:r w:rsidR="00F405DE">
        <w:rPr>
          <w:iCs/>
          <w:noProof/>
        </w:rPr>
        <w:t>behaviours are interchangable at runtime.</w:t>
      </w:r>
      <w:r w:rsidR="006B3F43">
        <w:rPr>
          <w:iCs/>
          <w:noProof/>
        </w:rPr>
        <w:t xml:space="preserve"> I </w:t>
      </w:r>
      <w:r w:rsidR="00227F7D">
        <w:rPr>
          <w:iCs/>
          <w:noProof/>
        </w:rPr>
        <w:t xml:space="preserve">will use an observer pattern for </w:t>
      </w:r>
      <w:r w:rsidR="008D2FE0">
        <w:rPr>
          <w:iCs/>
          <w:noProof/>
        </w:rPr>
        <w:t>the input</w:t>
      </w:r>
      <w:r w:rsidR="00ED2E75">
        <w:rPr>
          <w:iCs/>
          <w:noProof/>
        </w:rPr>
        <w:t xml:space="preserve"> and blowing bubbles. This </w:t>
      </w:r>
      <w:r w:rsidR="00EB47B4">
        <w:rPr>
          <w:iCs/>
          <w:noProof/>
        </w:rPr>
        <w:t xml:space="preserve">means that I will need to make simulation as a listener for both events, so that the simulation can </w:t>
      </w:r>
      <w:r w:rsidR="005C224C">
        <w:rPr>
          <w:iCs/>
          <w:noProof/>
        </w:rPr>
        <w:t>deal with creating fishfood and bubbles by adding them to the updatable list.</w:t>
      </w:r>
      <w:r w:rsidR="005249AB">
        <w:rPr>
          <w:iCs/>
          <w:noProof/>
        </w:rPr>
        <w:t xml:space="preserve"> For The fish I </w:t>
      </w:r>
      <w:r w:rsidR="00AC42A9">
        <w:rPr>
          <w:iCs/>
          <w:noProof/>
        </w:rPr>
        <w:t>have designed a generic class which works for all fish that can blow bubbles, this is called swimmable</w:t>
      </w:r>
      <w:r w:rsidR="00172B00">
        <w:rPr>
          <w:iCs/>
          <w:noProof/>
        </w:rPr>
        <w:t>, which implements the ISwimmable, IUpdatable</w:t>
      </w:r>
      <w:r w:rsidR="001264DC">
        <w:rPr>
          <w:iCs/>
          <w:noProof/>
        </w:rPr>
        <w:t xml:space="preserve"> and ISpawnable</w:t>
      </w:r>
      <w:r w:rsidR="006903CD">
        <w:rPr>
          <w:iCs/>
          <w:noProof/>
        </w:rPr>
        <w:t xml:space="preserve"> interfaces</w:t>
      </w:r>
      <w:r w:rsidR="00EE34F1">
        <w:rPr>
          <w:iCs/>
          <w:noProof/>
        </w:rPr>
        <w:t>.</w:t>
      </w:r>
    </w:p>
    <w:p w14:paraId="1740AC7F" w14:textId="27265117" w:rsidR="00972CC2" w:rsidRDefault="00972CC2" w:rsidP="00197A37">
      <w:pPr>
        <w:rPr>
          <w:i/>
          <w:noProof/>
        </w:rPr>
      </w:pPr>
    </w:p>
    <w:p w14:paraId="2007CCE6" w14:textId="77777777" w:rsidR="00E532C7" w:rsidRDefault="00E532C7" w:rsidP="00197A37">
      <w:pPr>
        <w:rPr>
          <w:i/>
          <w:noProof/>
        </w:rPr>
        <w:sectPr w:rsidR="00E532C7" w:rsidSect="005B17E5">
          <w:pgSz w:w="15840" w:h="12240" w:orient="landscape" w:code="1"/>
          <w:pgMar w:top="1440" w:right="1440" w:bottom="1440" w:left="1440" w:header="720" w:footer="720" w:gutter="0"/>
          <w:cols w:space="720"/>
          <w:docGrid w:linePitch="360"/>
        </w:sectPr>
      </w:pPr>
    </w:p>
    <w:p w14:paraId="0E051A40" w14:textId="74CCC796" w:rsidR="00972CC2" w:rsidRDefault="00972CC2" w:rsidP="00197A37">
      <w:pPr>
        <w:rPr>
          <w:i/>
          <w:noProof/>
        </w:rPr>
      </w:pPr>
    </w:p>
    <w:p w14:paraId="6F11CA7D" w14:textId="77777777" w:rsidR="00972CC2" w:rsidRDefault="00972CC2" w:rsidP="00197A37">
      <w:pPr>
        <w:rPr>
          <w:szCs w:val="28"/>
        </w:rPr>
      </w:pPr>
    </w:p>
    <w:p w14:paraId="354DAECD" w14:textId="77777777" w:rsidR="00197A37" w:rsidRDefault="00197A37" w:rsidP="00197A37">
      <w:pPr>
        <w:rPr>
          <w:szCs w:val="28"/>
        </w:rPr>
      </w:pPr>
    </w:p>
    <w:p w14:paraId="354DAECE" w14:textId="77777777" w:rsidR="00EE5B34" w:rsidRDefault="00EE5B34" w:rsidP="00AB3AFA">
      <w:pPr>
        <w:pStyle w:val="Heading2"/>
        <w:numPr>
          <w:ilvl w:val="0"/>
          <w:numId w:val="13"/>
        </w:numPr>
        <w:rPr>
          <w:sz w:val="32"/>
          <w:szCs w:val="32"/>
        </w:rPr>
      </w:pPr>
      <w:r>
        <w:rPr>
          <w:sz w:val="32"/>
          <w:szCs w:val="32"/>
        </w:rPr>
        <w:t>Test Strategy</w:t>
      </w:r>
    </w:p>
    <w:p w14:paraId="354DAECF" w14:textId="77777777" w:rsidR="00EE5B34" w:rsidRPr="00D274EF" w:rsidRDefault="00D274EF" w:rsidP="00EE5B34">
      <w:pPr>
        <w:rPr>
          <w:i/>
        </w:rPr>
      </w:pPr>
      <w:r>
        <w:rPr>
          <w:i/>
        </w:rPr>
        <w:t>This should be the same as used in milestone 2</w:t>
      </w:r>
      <w:r w:rsidR="0009438A">
        <w:rPr>
          <w:i/>
        </w:rPr>
        <w:t xml:space="preserve"> – for completeness, </w:t>
      </w:r>
      <w:r w:rsidR="00084C1F">
        <w:rPr>
          <w:i/>
        </w:rPr>
        <w:t>you may wish to change it in</w:t>
      </w:r>
      <w:r w:rsidR="0009438A">
        <w:rPr>
          <w:i/>
        </w:rPr>
        <w:t xml:space="preserve"> response to any feedback given</w:t>
      </w:r>
      <w:r>
        <w:rPr>
          <w:i/>
        </w:rPr>
        <w:t>.</w:t>
      </w:r>
    </w:p>
    <w:p w14:paraId="354DAED0" w14:textId="77777777" w:rsidR="00D274EF" w:rsidRPr="00EE5B34" w:rsidRDefault="00D274EF" w:rsidP="00EE5B34"/>
    <w:p w14:paraId="354DAED1" w14:textId="204E836F" w:rsidR="00AB3AFA" w:rsidRPr="00AB3AFA" w:rsidRDefault="000550DF" w:rsidP="00AB3AFA">
      <w:pPr>
        <w:pStyle w:val="Heading2"/>
        <w:numPr>
          <w:ilvl w:val="0"/>
          <w:numId w:val="13"/>
        </w:numPr>
        <w:rPr>
          <w:sz w:val="32"/>
          <w:szCs w:val="32"/>
        </w:rPr>
      </w:pPr>
      <w:r>
        <w:rPr>
          <w:sz w:val="32"/>
          <w:szCs w:val="32"/>
        </w:rPr>
        <w:t>Learning Journal</w:t>
      </w:r>
    </w:p>
    <w:p w14:paraId="354DAED2" w14:textId="12132BBA" w:rsidR="00AB3AFA" w:rsidRDefault="00AB3AFA" w:rsidP="00AB3AFA">
      <w:pPr>
        <w:rPr>
          <w:i/>
        </w:rPr>
      </w:pPr>
      <w:r>
        <w:rPr>
          <w:i/>
        </w:rPr>
        <w:t>In this section, you need to evidence knowledge and application of the c</w:t>
      </w:r>
      <w:r w:rsidR="007D3D78">
        <w:rPr>
          <w:i/>
        </w:rPr>
        <w:t>oncepts being assessed</w:t>
      </w:r>
      <w:r w:rsidR="000550DF">
        <w:rPr>
          <w:i/>
        </w:rPr>
        <w:t>.  Follow the guidance under</w:t>
      </w:r>
      <w:r w:rsidR="007D3D78">
        <w:rPr>
          <w:i/>
        </w:rPr>
        <w:t xml:space="preserve"> each of</w:t>
      </w:r>
      <w:r>
        <w:rPr>
          <w:i/>
        </w:rPr>
        <w:t xml:space="preserve"> </w:t>
      </w:r>
      <w:r w:rsidR="007D3D78">
        <w:rPr>
          <w:i/>
        </w:rPr>
        <w:t>the sub-headings below</w:t>
      </w:r>
      <w:r>
        <w:rPr>
          <w:i/>
        </w:rPr>
        <w:t>.</w:t>
      </w:r>
    </w:p>
    <w:p w14:paraId="354DAED3" w14:textId="56584772" w:rsidR="00AB3AFA" w:rsidRDefault="00AB3AFA" w:rsidP="00AB3AFA">
      <w:pPr>
        <w:pStyle w:val="Heading4"/>
        <w:rPr>
          <w:i/>
        </w:rPr>
      </w:pPr>
    </w:p>
    <w:p w14:paraId="2A522CB3" w14:textId="52912451" w:rsidR="00434FA6" w:rsidRPr="00434FA6" w:rsidRDefault="00434FA6" w:rsidP="00434FA6"/>
    <w:p w14:paraId="354DAED4" w14:textId="6C8CC5E5" w:rsidR="00AB3AFA" w:rsidRPr="00AB3AFA" w:rsidRDefault="00262CD3" w:rsidP="00AB3AFA">
      <w:pPr>
        <w:pStyle w:val="Heading4"/>
        <w:numPr>
          <w:ilvl w:val="1"/>
          <w:numId w:val="13"/>
        </w:numPr>
      </w:pPr>
      <w:r>
        <w:t>OO Design Principles</w:t>
      </w:r>
    </w:p>
    <w:p w14:paraId="354DAED5" w14:textId="6ABFD224" w:rsidR="00AB3AFA" w:rsidRPr="007D3D78" w:rsidRDefault="000550DF" w:rsidP="00AB3AFA">
      <w:pPr>
        <w:rPr>
          <w:i/>
        </w:rPr>
      </w:pPr>
      <w:r>
        <w:rPr>
          <w:i/>
        </w:rPr>
        <w:t xml:space="preserve">Explain </w:t>
      </w:r>
      <w:r w:rsidR="00262CD3">
        <w:rPr>
          <w:i/>
        </w:rPr>
        <w:t>the five SOLID principles</w:t>
      </w:r>
      <w:r w:rsidR="00850DDD">
        <w:rPr>
          <w:i/>
        </w:rPr>
        <w:t xml:space="preserve"> +1</w:t>
      </w:r>
      <w:r w:rsidR="00262CD3">
        <w:rPr>
          <w:i/>
        </w:rPr>
        <w:t xml:space="preserve"> - for each principle: name it; state what the principle is; explain what it achieves;</w:t>
      </w:r>
      <w:r>
        <w:rPr>
          <w:i/>
        </w:rPr>
        <w:t xml:space="preserve"> and </w:t>
      </w:r>
      <w:r w:rsidR="00262CD3">
        <w:rPr>
          <w:i/>
        </w:rPr>
        <w:t xml:space="preserve">illustrate this </w:t>
      </w:r>
      <w:r w:rsidR="00561A2B">
        <w:rPr>
          <w:i/>
        </w:rPr>
        <w:t>discussion by highlighting an</w:t>
      </w:r>
      <w:r w:rsidR="00262CD3">
        <w:rPr>
          <w:i/>
        </w:rPr>
        <w:t xml:space="preserve"> </w:t>
      </w:r>
      <w:r w:rsidR="00561A2B">
        <w:rPr>
          <w:i/>
        </w:rPr>
        <w:t>element of</w:t>
      </w:r>
      <w:r w:rsidR="00262CD3">
        <w:rPr>
          <w:i/>
        </w:rPr>
        <w:t xml:space="preserve"> your software </w:t>
      </w:r>
      <w:r w:rsidR="00561A2B">
        <w:rPr>
          <w:i/>
        </w:rPr>
        <w:t>that adheres to</w:t>
      </w:r>
      <w:r w:rsidR="00B22909">
        <w:rPr>
          <w:i/>
        </w:rPr>
        <w:t xml:space="preserve"> it</w:t>
      </w:r>
      <w:r w:rsidR="00262CD3">
        <w:rPr>
          <w:i/>
        </w:rPr>
        <w:t>.</w:t>
      </w:r>
    </w:p>
    <w:p w14:paraId="354DAED6" w14:textId="7AA4CFE8" w:rsidR="007D3D78" w:rsidRDefault="007D3D78" w:rsidP="00AB3AFA"/>
    <w:p w14:paraId="1B33C7EF" w14:textId="56D88EEE" w:rsidR="00F479B4" w:rsidRDefault="00B320C2" w:rsidP="00AB3AFA">
      <w:pPr>
        <w:rPr>
          <w:u w:val="single"/>
        </w:rPr>
      </w:pPr>
      <w:r w:rsidRPr="00E567C6">
        <w:rPr>
          <w:b/>
          <w:bCs/>
          <w:sz w:val="56"/>
          <w:szCs w:val="48"/>
          <w:u w:val="single"/>
        </w:rPr>
        <w:t>S</w:t>
      </w:r>
      <w:r w:rsidRPr="00331D9E">
        <w:rPr>
          <w:u w:val="single"/>
        </w:rPr>
        <w:t>ingle Responsibility</w:t>
      </w:r>
      <w:r w:rsidR="00331D9E" w:rsidRPr="00331D9E">
        <w:rPr>
          <w:u w:val="single"/>
        </w:rPr>
        <w:t xml:space="preserve"> Principle </w:t>
      </w:r>
    </w:p>
    <w:p w14:paraId="52AA3CC0" w14:textId="4E64D651" w:rsidR="00331D9E" w:rsidRDefault="0001571F" w:rsidP="00AB3AFA">
      <w:r>
        <w:t xml:space="preserve">The single responsibility </w:t>
      </w:r>
      <w:r w:rsidR="00200130">
        <w:t xml:space="preserve">principle </w:t>
      </w:r>
      <w:r w:rsidR="00F8132B">
        <w:t xml:space="preserve">states that </w:t>
      </w:r>
      <w:r w:rsidR="002045CC">
        <w:t>any class that</w:t>
      </w:r>
      <w:r w:rsidR="007342F3">
        <w:t xml:space="preserve"> the</w:t>
      </w:r>
      <w:r w:rsidR="002045CC">
        <w:t xml:space="preserve"> </w:t>
      </w:r>
      <w:r w:rsidR="002F3A1A">
        <w:t xml:space="preserve">developer makes cannot have more than </w:t>
      </w:r>
      <w:r w:rsidR="00380C69">
        <w:t>one responsibility</w:t>
      </w:r>
      <w:r w:rsidR="00CB3734" w:rsidRPr="00CB3734">
        <w:rPr>
          <w:rStyle w:val="selectable"/>
          <w:color w:val="000000"/>
        </w:rPr>
        <w:t xml:space="preserve"> </w:t>
      </w:r>
      <w:r w:rsidR="00CB3734">
        <w:rPr>
          <w:rStyle w:val="selectable"/>
          <w:color w:val="000000"/>
        </w:rPr>
        <w:t>Janssen, 2018.)</w:t>
      </w:r>
      <w:r w:rsidR="0085410B">
        <w:t xml:space="preserve">. For </w:t>
      </w:r>
      <w:r w:rsidR="00E2154D">
        <w:t>example,</w:t>
      </w:r>
      <w:r w:rsidR="0085410B">
        <w:t xml:space="preserve"> </w:t>
      </w:r>
      <w:r w:rsidR="00E53CE7">
        <w:t>a class that</w:t>
      </w:r>
      <w:r w:rsidR="00A50D53">
        <w:t xml:space="preserve"> creates an entity and enacts their behaviour </w:t>
      </w:r>
      <w:r w:rsidR="00C72A50">
        <w:t xml:space="preserve">would not be </w:t>
      </w:r>
      <w:r w:rsidR="00EE574B">
        <w:t>following this princ</w:t>
      </w:r>
      <w:r w:rsidR="00E2154D">
        <w:t>iple</w:t>
      </w:r>
      <w:r w:rsidR="00A33C9B">
        <w:t xml:space="preserve"> </w:t>
      </w:r>
      <w:r w:rsidR="00EE5F8F">
        <w:t xml:space="preserve">because </w:t>
      </w:r>
      <w:r w:rsidR="00A44C16">
        <w:t>it has two completely separate jobs</w:t>
      </w:r>
      <w:r w:rsidR="00CB3734" w:rsidRPr="00CB3734">
        <w:rPr>
          <w:rStyle w:val="selectable"/>
          <w:color w:val="000000"/>
        </w:rPr>
        <w:t xml:space="preserve"> </w:t>
      </w:r>
      <w:r w:rsidR="00CB3734">
        <w:rPr>
          <w:rStyle w:val="selectable"/>
          <w:color w:val="000000"/>
        </w:rPr>
        <w:t>Janssen, 2018.)</w:t>
      </w:r>
      <w:r w:rsidR="00E2154D">
        <w:t xml:space="preserve">. </w:t>
      </w:r>
      <w:r w:rsidR="00541728">
        <w:t xml:space="preserve">A benefit of using this </w:t>
      </w:r>
      <w:r w:rsidR="002661EB">
        <w:t xml:space="preserve">principle is that helps </w:t>
      </w:r>
      <w:r w:rsidR="00C251AB">
        <w:t>prevent unexpected side</w:t>
      </w:r>
      <w:r w:rsidR="00EF5C98">
        <w:t xml:space="preserve"> effects of future implementations</w:t>
      </w:r>
      <w:r w:rsidR="00C76A24">
        <w:t xml:space="preserve">. </w:t>
      </w:r>
      <w:r w:rsidR="00C53A1A">
        <w:t>B</w:t>
      </w:r>
      <w:r w:rsidR="00851986">
        <w:t xml:space="preserve">ecause </w:t>
      </w:r>
      <w:r w:rsidR="0098327C">
        <w:t xml:space="preserve">if you need to alter a responsibility </w:t>
      </w:r>
      <w:r w:rsidR="00784E80">
        <w:t>within a class</w:t>
      </w:r>
      <w:r w:rsidR="000D34D1">
        <w:t xml:space="preserve"> or the class itself, then having </w:t>
      </w:r>
      <w:r w:rsidR="00F5451A">
        <w:t xml:space="preserve">one </w:t>
      </w:r>
      <w:r w:rsidR="00606E1B">
        <w:t xml:space="preserve">responsibility </w:t>
      </w:r>
      <w:r w:rsidR="00705951">
        <w:t>per class</w:t>
      </w:r>
      <w:r w:rsidR="008212FD">
        <w:t xml:space="preserve"> means </w:t>
      </w:r>
      <w:r w:rsidR="00ED33E2">
        <w:t>that</w:t>
      </w:r>
      <w:r w:rsidR="00BE505A">
        <w:t xml:space="preserve"> </w:t>
      </w:r>
      <w:r w:rsidR="00285B43">
        <w:t xml:space="preserve">other </w:t>
      </w:r>
      <w:r w:rsidR="00900450">
        <w:t xml:space="preserve">responsibilities </w:t>
      </w:r>
      <w:r w:rsidR="00A95B76">
        <w:t>won’t</w:t>
      </w:r>
      <w:r w:rsidR="00F7635B">
        <w:t xml:space="preserve"> be affected</w:t>
      </w:r>
      <w:r w:rsidR="00CB3734" w:rsidRPr="00CB3734">
        <w:rPr>
          <w:rStyle w:val="selectable"/>
          <w:color w:val="000000"/>
        </w:rPr>
        <w:t xml:space="preserve"> </w:t>
      </w:r>
      <w:r w:rsidR="00CB3734">
        <w:rPr>
          <w:rStyle w:val="selectable"/>
          <w:color w:val="000000"/>
        </w:rPr>
        <w:t>Janssen, 2018.)</w:t>
      </w:r>
      <w:r w:rsidR="00F7635B">
        <w:t xml:space="preserve">. </w:t>
      </w:r>
      <w:r w:rsidR="00805DD3">
        <w:t>Also,</w:t>
      </w:r>
      <w:r w:rsidR="00900450">
        <w:t xml:space="preserve"> </w:t>
      </w:r>
      <w:r w:rsidR="005946CE">
        <w:t xml:space="preserve">other </w:t>
      </w:r>
      <w:r w:rsidR="00923957">
        <w:t xml:space="preserve">classes </w:t>
      </w:r>
      <w:r w:rsidR="00E84205">
        <w:t>that are dependent</w:t>
      </w:r>
      <w:r w:rsidR="005946CE">
        <w:t xml:space="preserve"> </w:t>
      </w:r>
      <w:r w:rsidR="000B09EA">
        <w:t xml:space="preserve">on </w:t>
      </w:r>
      <w:r w:rsidR="00AA5438">
        <w:t>a class with multiple responsibilities</w:t>
      </w:r>
      <w:r w:rsidR="00A95B76">
        <w:t xml:space="preserve"> might</w:t>
      </w:r>
      <w:r w:rsidR="006F209B">
        <w:t xml:space="preserve"> need to be updated or</w:t>
      </w:r>
      <w:r w:rsidR="00A01C67">
        <w:t xml:space="preserve"> recompiled</w:t>
      </w:r>
      <w:r w:rsidR="00F365EC">
        <w:t xml:space="preserve"> when</w:t>
      </w:r>
      <w:r w:rsidR="002155C3">
        <w:t xml:space="preserve"> you </w:t>
      </w:r>
      <w:r w:rsidR="00C15F60">
        <w:t>alter one of the responsibilities,</w:t>
      </w:r>
      <w:r w:rsidR="00A01C67">
        <w:t xml:space="preserve"> </w:t>
      </w:r>
      <w:r w:rsidR="005C0FD5">
        <w:t>even</w:t>
      </w:r>
      <w:r w:rsidR="00805DD3">
        <w:t xml:space="preserve"> </w:t>
      </w:r>
      <w:r w:rsidR="005C0FD5">
        <w:t xml:space="preserve">though they are only dependent </w:t>
      </w:r>
      <w:r w:rsidR="00933B72">
        <w:t>on one of the</w:t>
      </w:r>
      <w:r w:rsidR="00A10F9A">
        <w:t xml:space="preserve"> other</w:t>
      </w:r>
      <w:r w:rsidR="00933B72">
        <w:t xml:space="preserve"> </w:t>
      </w:r>
      <w:r w:rsidR="00694E3D">
        <w:t xml:space="preserve">responsibilities </w:t>
      </w:r>
      <w:r w:rsidR="00244669">
        <w:t>within the class</w:t>
      </w:r>
      <w:r w:rsidR="00CB3734" w:rsidRPr="00CB3734">
        <w:rPr>
          <w:rStyle w:val="selectable"/>
          <w:color w:val="000000"/>
        </w:rPr>
        <w:t xml:space="preserve"> </w:t>
      </w:r>
      <w:r w:rsidR="00CB3734">
        <w:rPr>
          <w:rStyle w:val="selectable"/>
          <w:color w:val="000000"/>
        </w:rPr>
        <w:t>Janssen, 2018.)</w:t>
      </w:r>
      <w:r w:rsidR="00A10F9A">
        <w:t>.</w:t>
      </w:r>
      <w:r w:rsidR="00E146CA">
        <w:t xml:space="preserve"> </w:t>
      </w:r>
      <w:r w:rsidR="00C1336C">
        <w:t>Having a class that only has one job to do also</w:t>
      </w:r>
      <w:r w:rsidR="008A327A">
        <w:t xml:space="preserve"> improves your </w:t>
      </w:r>
      <w:r w:rsidR="00BC76AD">
        <w:t>code’s cohe</w:t>
      </w:r>
      <w:r w:rsidR="001346E3">
        <w:t xml:space="preserve">sion and </w:t>
      </w:r>
      <w:r w:rsidR="001922A8">
        <w:t>prevents classes from becoming a</w:t>
      </w:r>
      <w:r w:rsidR="00B5495B">
        <w:t xml:space="preserve">n unmaintainable, </w:t>
      </w:r>
      <w:r w:rsidR="00C12BC1">
        <w:t>monolithic mess</w:t>
      </w:r>
      <w:r w:rsidR="00303860">
        <w:t xml:space="preserve"> that </w:t>
      </w:r>
      <w:r w:rsidR="00745109">
        <w:t>is diffi</w:t>
      </w:r>
      <w:r w:rsidR="001E4FCE">
        <w:t>cult to re-use</w:t>
      </w:r>
      <w:r w:rsidR="00CB3734" w:rsidRPr="00CB3734">
        <w:rPr>
          <w:rStyle w:val="selectable"/>
          <w:color w:val="000000"/>
        </w:rPr>
        <w:t xml:space="preserve"> </w:t>
      </w:r>
      <w:r w:rsidR="00CB3734">
        <w:rPr>
          <w:rStyle w:val="selectable"/>
          <w:color w:val="000000"/>
        </w:rPr>
        <w:t>Janssen, 2018.)</w:t>
      </w:r>
      <w:r w:rsidR="00C12BC1">
        <w:t>.</w:t>
      </w:r>
    </w:p>
    <w:p w14:paraId="11760E78" w14:textId="57D0894E" w:rsidR="00BD2B94" w:rsidRDefault="00BD2B94" w:rsidP="00AB3AFA">
      <w:pPr>
        <w:rPr>
          <w:noProof/>
        </w:rPr>
      </w:pPr>
    </w:p>
    <w:p w14:paraId="4E5123E3" w14:textId="68C06479" w:rsidR="004033BB" w:rsidRDefault="004033BB" w:rsidP="00AB3AFA"/>
    <w:p w14:paraId="54ABC466" w14:textId="05169726" w:rsidR="00BD2B94" w:rsidRDefault="00BD2B94" w:rsidP="00AB3AFA"/>
    <w:p w14:paraId="382390B0" w14:textId="1A016182" w:rsidR="00BD2B94" w:rsidRDefault="00BD2B94" w:rsidP="00AB3AFA"/>
    <w:p w14:paraId="10A942A2" w14:textId="486DE9C3" w:rsidR="00BD2B94" w:rsidRDefault="00BD2B94" w:rsidP="00AB3AFA"/>
    <w:p w14:paraId="3BADBE6C" w14:textId="136F143F" w:rsidR="00BD2B94" w:rsidRDefault="00BD2B94" w:rsidP="00AB3AFA"/>
    <w:p w14:paraId="276874A7" w14:textId="6D4FF43F" w:rsidR="00BD2B94" w:rsidRDefault="00BD2B94" w:rsidP="00AB3AFA"/>
    <w:p w14:paraId="2F59FCF7" w14:textId="2A4A4EBF" w:rsidR="00BD2B94" w:rsidRDefault="00BD2B94" w:rsidP="00AB3AFA"/>
    <w:p w14:paraId="4F49F8F7" w14:textId="4BD81079" w:rsidR="00BD2B94" w:rsidRDefault="00BD2B94" w:rsidP="00E567C6">
      <w:pPr>
        <w:rPr>
          <w:b/>
          <w:bCs/>
          <w:sz w:val="56"/>
          <w:szCs w:val="48"/>
          <w:u w:val="single"/>
        </w:rPr>
      </w:pPr>
    </w:p>
    <w:p w14:paraId="47DDB7D9" w14:textId="2AA792BD" w:rsidR="00BD2B94" w:rsidRDefault="00BD2B94" w:rsidP="00E567C6">
      <w:pPr>
        <w:rPr>
          <w:b/>
          <w:bCs/>
          <w:sz w:val="56"/>
          <w:szCs w:val="48"/>
          <w:u w:val="single"/>
        </w:rPr>
      </w:pPr>
    </w:p>
    <w:p w14:paraId="2062E8C2" w14:textId="6E2C0142" w:rsidR="00BD2B94" w:rsidRDefault="00594516" w:rsidP="00E567C6">
      <w:pPr>
        <w:rPr>
          <w:b/>
          <w:bCs/>
          <w:sz w:val="56"/>
          <w:szCs w:val="48"/>
          <w:u w:val="single"/>
        </w:rPr>
      </w:pPr>
      <w:r>
        <w:rPr>
          <w:noProof/>
        </w:rPr>
        <w:drawing>
          <wp:inline distT="0" distB="0" distL="0" distR="0" wp14:anchorId="75034C0D" wp14:editId="42FB719B">
            <wp:extent cx="594360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14A21A33" w14:textId="54EA5EFE" w:rsidR="00BD2B94" w:rsidRPr="007A045F" w:rsidRDefault="00FE2003" w:rsidP="00E567C6">
      <w:r>
        <w:t xml:space="preserve">Here is an example from my code where I am adhering to the </w:t>
      </w:r>
      <w:r w:rsidR="00DD2821">
        <w:t xml:space="preserve">Single responsibility principle. </w:t>
      </w:r>
      <w:r w:rsidR="00F02258">
        <w:t>The class</w:t>
      </w:r>
      <w:r w:rsidR="00086D92">
        <w:t>es</w:t>
      </w:r>
      <w:r w:rsidR="00F02258">
        <w:t xml:space="preserve"> </w:t>
      </w:r>
      <w:r w:rsidR="00306302">
        <w:t xml:space="preserve">Single responsibility </w:t>
      </w:r>
      <w:r w:rsidR="009B6FE1">
        <w:t xml:space="preserve">create </w:t>
      </w:r>
      <w:r w:rsidR="00BD37F8">
        <w:t xml:space="preserve">an </w:t>
      </w:r>
      <w:proofErr w:type="spellStart"/>
      <w:r w:rsidR="00BD37F8">
        <w:t>IDisplayObject</w:t>
      </w:r>
      <w:proofErr w:type="spellEnd"/>
      <w:r w:rsidR="00BD37F8">
        <w:t xml:space="preserve"> and return</w:t>
      </w:r>
      <w:r w:rsidR="00824A51">
        <w:t xml:space="preserve"> it</w:t>
      </w:r>
      <w:r w:rsidR="00D00332">
        <w:t>.</w:t>
      </w:r>
    </w:p>
    <w:p w14:paraId="5FC180E4" w14:textId="63DBA5FC" w:rsidR="00E567C6" w:rsidRDefault="00E567C6" w:rsidP="00E567C6">
      <w:pPr>
        <w:rPr>
          <w:u w:val="single"/>
        </w:rPr>
      </w:pPr>
      <w:r>
        <w:rPr>
          <w:b/>
          <w:bCs/>
          <w:sz w:val="56"/>
          <w:szCs w:val="48"/>
          <w:u w:val="single"/>
        </w:rPr>
        <w:t>O</w:t>
      </w:r>
      <w:r>
        <w:rPr>
          <w:u w:val="single"/>
        </w:rPr>
        <w:t>pen</w:t>
      </w:r>
      <w:r w:rsidR="00C95340">
        <w:rPr>
          <w:u w:val="single"/>
        </w:rPr>
        <w:t>/C</w:t>
      </w:r>
      <w:r w:rsidR="000B2DF3">
        <w:rPr>
          <w:u w:val="single"/>
        </w:rPr>
        <w:t xml:space="preserve">losed </w:t>
      </w:r>
      <w:r w:rsidR="00434FA6">
        <w:rPr>
          <w:u w:val="single"/>
        </w:rPr>
        <w:t>P</w:t>
      </w:r>
      <w:r w:rsidR="000B2DF3">
        <w:rPr>
          <w:u w:val="single"/>
        </w:rPr>
        <w:t>rinciple</w:t>
      </w:r>
      <w:r w:rsidRPr="00331D9E">
        <w:rPr>
          <w:u w:val="single"/>
        </w:rPr>
        <w:t xml:space="preserve"> </w:t>
      </w:r>
    </w:p>
    <w:p w14:paraId="4D418AF0" w14:textId="113491DA" w:rsidR="00224392" w:rsidRDefault="00BB701C" w:rsidP="00E567C6">
      <w:r>
        <w:t>Open</w:t>
      </w:r>
      <w:r w:rsidR="00562978">
        <w:t>/C</w:t>
      </w:r>
      <w:r>
        <w:t xml:space="preserve">losed principle </w:t>
      </w:r>
      <w:r w:rsidR="00C717F8">
        <w:t xml:space="preserve">is based around the concept that </w:t>
      </w:r>
      <w:r w:rsidR="002C73D9">
        <w:t xml:space="preserve">that objects </w:t>
      </w:r>
      <w:r w:rsidR="00C717F8">
        <w:t xml:space="preserve">should be </w:t>
      </w:r>
      <w:r w:rsidR="005930A4">
        <w:t>open for</w:t>
      </w:r>
      <w:r w:rsidR="00C717F8">
        <w:t xml:space="preserve"> </w:t>
      </w:r>
      <w:r w:rsidR="009E65FE">
        <w:t xml:space="preserve">extension and closed for </w:t>
      </w:r>
      <w:r w:rsidR="00206DBA">
        <w:t>modification</w:t>
      </w:r>
      <w:r w:rsidR="00010C49" w:rsidRPr="00010C49">
        <w:rPr>
          <w:rStyle w:val="Heading1Char"/>
          <w:color w:val="000000"/>
        </w:rPr>
        <w:t xml:space="preserve"> </w:t>
      </w:r>
      <w:r w:rsidR="00010C49">
        <w:rPr>
          <w:rStyle w:val="selectable"/>
          <w:color w:val="000000"/>
        </w:rPr>
        <w:t xml:space="preserve">(Janssen, </w:t>
      </w:r>
      <w:r w:rsidR="0083455A">
        <w:rPr>
          <w:rStyle w:val="selectable"/>
          <w:color w:val="000000"/>
        </w:rPr>
        <w:t>2018</w:t>
      </w:r>
      <w:r w:rsidR="00010C49">
        <w:rPr>
          <w:rStyle w:val="selectable"/>
          <w:color w:val="000000"/>
        </w:rPr>
        <w:t>.)</w:t>
      </w:r>
      <w:r w:rsidR="00206DBA">
        <w:t xml:space="preserve">. What this means is that </w:t>
      </w:r>
      <w:r w:rsidR="003C41A1">
        <w:t>your code should be able to add new functionality without modifying the already existing code</w:t>
      </w:r>
      <w:r w:rsidR="003D2218" w:rsidRPr="003D2218">
        <w:rPr>
          <w:rStyle w:val="selectable"/>
          <w:color w:val="000000"/>
        </w:rPr>
        <w:t xml:space="preserve"> </w:t>
      </w:r>
      <w:r w:rsidR="003D2218">
        <w:rPr>
          <w:rStyle w:val="selectable"/>
          <w:color w:val="000000"/>
        </w:rPr>
        <w:t>Janssen, 2018.)</w:t>
      </w:r>
      <w:r w:rsidR="003C41A1">
        <w:t>.</w:t>
      </w:r>
      <w:r w:rsidR="00AF6A5F">
        <w:t xml:space="preserve"> </w:t>
      </w:r>
      <w:r w:rsidR="00D65369">
        <w:t xml:space="preserve">There are two approaches to this principle. The first being </w:t>
      </w:r>
      <w:r w:rsidR="00EC5C2A">
        <w:t>inheritance</w:t>
      </w:r>
      <w:r w:rsidR="00601E91">
        <w:t xml:space="preserve">, which </w:t>
      </w:r>
      <w:r w:rsidR="002E0F7B">
        <w:t xml:space="preserve">entails </w:t>
      </w:r>
      <w:r w:rsidR="00B97CBB">
        <w:t xml:space="preserve">having </w:t>
      </w:r>
      <w:r w:rsidR="00035116">
        <w:t xml:space="preserve">an abstract version of a </w:t>
      </w:r>
      <w:r w:rsidR="00085A7B">
        <w:t xml:space="preserve">behaviour, then </w:t>
      </w:r>
      <w:r w:rsidR="00FF4074">
        <w:t xml:space="preserve">having </w:t>
      </w:r>
      <w:r w:rsidR="00AE0D94">
        <w:t>children</w:t>
      </w:r>
      <w:r w:rsidR="00AB5D10">
        <w:t xml:space="preserve"> </w:t>
      </w:r>
      <w:r w:rsidR="00F37AA6">
        <w:t>add</w:t>
      </w:r>
      <w:r w:rsidR="00993942">
        <w:t xml:space="preserve"> </w:t>
      </w:r>
      <w:r w:rsidR="006F02F1">
        <w:t>functionality to</w:t>
      </w:r>
      <w:r w:rsidR="00145F34">
        <w:t xml:space="preserve"> the behaviour</w:t>
      </w:r>
      <w:r w:rsidR="00FB645C">
        <w:t xml:space="preserve"> without changing the contract</w:t>
      </w:r>
      <w:r w:rsidR="00393F2D">
        <w:t xml:space="preserve"> between users of the class</w:t>
      </w:r>
      <w:r w:rsidR="003D2218" w:rsidRPr="003D2218">
        <w:rPr>
          <w:rStyle w:val="selectable"/>
          <w:color w:val="000000"/>
        </w:rPr>
        <w:t xml:space="preserve"> </w:t>
      </w:r>
      <w:r w:rsidR="003D2218">
        <w:rPr>
          <w:rStyle w:val="selectable"/>
          <w:color w:val="000000"/>
        </w:rPr>
        <w:t>Janssen, 2018.)</w:t>
      </w:r>
      <w:r w:rsidR="00393F2D">
        <w:t>.</w:t>
      </w:r>
      <w:r w:rsidR="00930F9D">
        <w:t xml:space="preserve"> There </w:t>
      </w:r>
      <w:r w:rsidR="00085AAA">
        <w:t>is an issue with using this approach</w:t>
      </w:r>
      <w:r w:rsidR="00CD3F48">
        <w:t xml:space="preserve"> however, as </w:t>
      </w:r>
      <w:r w:rsidR="00CF1FFC">
        <w:t>due to the side effect</w:t>
      </w:r>
      <w:r w:rsidR="00193B0A">
        <w:t xml:space="preserve"> of using inheritance</w:t>
      </w:r>
      <w:r w:rsidR="007151E2">
        <w:t xml:space="preserve">, your code will </w:t>
      </w:r>
      <w:r w:rsidR="007E0DFC">
        <w:t xml:space="preserve">become </w:t>
      </w:r>
      <w:r w:rsidR="003C6FC4">
        <w:t xml:space="preserve">tightly coupled </w:t>
      </w:r>
      <w:r w:rsidR="002163C1">
        <w:t>if the subclasses depend on the implementation of the parent class</w:t>
      </w:r>
      <w:r w:rsidR="003D2218" w:rsidRPr="003D2218">
        <w:rPr>
          <w:rStyle w:val="selectable"/>
          <w:color w:val="000000"/>
        </w:rPr>
        <w:t xml:space="preserve"> </w:t>
      </w:r>
      <w:r w:rsidR="003D2218">
        <w:rPr>
          <w:rStyle w:val="selectable"/>
          <w:color w:val="000000"/>
        </w:rPr>
        <w:t>Janssen, 2018.)</w:t>
      </w:r>
      <w:r w:rsidR="002163C1">
        <w:t xml:space="preserve">. The second approach </w:t>
      </w:r>
      <w:r w:rsidR="00DA3861">
        <w:t>would be to use polymorphism</w:t>
      </w:r>
      <w:r w:rsidR="007C1B44">
        <w:t xml:space="preserve">, which uses interfaces instead of </w:t>
      </w:r>
      <w:r w:rsidR="00F15F94">
        <w:t>super classes</w:t>
      </w:r>
      <w:r w:rsidR="00853962">
        <w:t xml:space="preserve"> to </w:t>
      </w:r>
      <w:r w:rsidR="00F84C14">
        <w:t>implement new</w:t>
      </w:r>
      <w:r w:rsidR="0077325B">
        <w:t xml:space="preserve"> behaviours without worrying about changing the code to use them</w:t>
      </w:r>
      <w:r w:rsidR="003D2218" w:rsidRPr="003D2218">
        <w:rPr>
          <w:rStyle w:val="selectable"/>
          <w:color w:val="000000"/>
        </w:rPr>
        <w:t xml:space="preserve"> </w:t>
      </w:r>
      <w:r w:rsidR="003D2218">
        <w:rPr>
          <w:rStyle w:val="selectable"/>
          <w:color w:val="000000"/>
        </w:rPr>
        <w:t>Janssen, 2018.)</w:t>
      </w:r>
      <w:r w:rsidR="0077325B">
        <w:t>.</w:t>
      </w:r>
      <w:r w:rsidR="003235EC">
        <w:t xml:space="preserve"> Th</w:t>
      </w:r>
      <w:r w:rsidR="004E4E3C">
        <w:t xml:space="preserve">e use of interfaces </w:t>
      </w:r>
      <w:r w:rsidR="00233B74">
        <w:t xml:space="preserve">allows for a new level of abstraction which provides </w:t>
      </w:r>
      <w:r w:rsidR="00ED7E83">
        <w:t>loose coupling to your code</w:t>
      </w:r>
      <w:r w:rsidR="00F27D2A">
        <w:t>.</w:t>
      </w:r>
      <w:r w:rsidR="00C40360">
        <w:t xml:space="preserve"> </w:t>
      </w:r>
      <w:r w:rsidR="00EB07B1">
        <w:t xml:space="preserve">This is the </w:t>
      </w:r>
      <w:r w:rsidR="00791598">
        <w:t xml:space="preserve">most optimised version of </w:t>
      </w:r>
      <w:r w:rsidR="00791598">
        <w:lastRenderedPageBreak/>
        <w:t xml:space="preserve">open/closed principle, as interfaces are closed for modification and </w:t>
      </w:r>
      <w:r w:rsidR="00F15F94">
        <w:t>you can create new implementations to extend the functionality of the software</w:t>
      </w:r>
      <w:r w:rsidR="003D2218" w:rsidRPr="003D2218">
        <w:rPr>
          <w:rStyle w:val="selectable"/>
          <w:color w:val="000000"/>
        </w:rPr>
        <w:t xml:space="preserve"> </w:t>
      </w:r>
      <w:r w:rsidR="003D2218">
        <w:rPr>
          <w:rStyle w:val="selectable"/>
          <w:color w:val="000000"/>
        </w:rPr>
        <w:t>Janssen, 2018.)</w:t>
      </w:r>
      <w:r w:rsidR="00F15F94">
        <w:t>.</w:t>
      </w:r>
    </w:p>
    <w:p w14:paraId="65C2D255" w14:textId="50851C1E" w:rsidR="003F34DB" w:rsidRDefault="003F34DB" w:rsidP="00E567C6"/>
    <w:p w14:paraId="1D947FF2" w14:textId="6AF28204" w:rsidR="002F7114" w:rsidRDefault="002A223F" w:rsidP="00E567C6">
      <w:r>
        <w:t xml:space="preserve">In my code I have implemented the open/closed principle for my </w:t>
      </w:r>
      <w:r w:rsidR="007F056D">
        <w:t xml:space="preserve">fish behaviours as </w:t>
      </w:r>
      <w:r w:rsidR="00AC49FF">
        <w:t xml:space="preserve">I can add new behaviours </w:t>
      </w:r>
      <w:r w:rsidR="001233F5">
        <w:t>(</w:t>
      </w:r>
      <w:r w:rsidR="00C65E97">
        <w:t xml:space="preserve">open for </w:t>
      </w:r>
      <w:r w:rsidR="008B1935">
        <w:t>exte</w:t>
      </w:r>
      <w:r w:rsidR="00C65E97">
        <w:t>nsion)</w:t>
      </w:r>
      <w:r w:rsidR="007C081D">
        <w:t xml:space="preserve"> without having to modify any current code (closed for </w:t>
      </w:r>
      <w:r w:rsidR="00D93EF3">
        <w:t>modifications</w:t>
      </w:r>
      <w:r w:rsidR="007C081D">
        <w:t xml:space="preserve"> </w:t>
      </w:r>
      <w:r w:rsidR="00D93EF3">
        <w:t>)</w:t>
      </w:r>
      <w:r w:rsidR="00B850AF">
        <w:t xml:space="preserve">. This is </w:t>
      </w:r>
      <w:r w:rsidR="00E0000D">
        <w:t xml:space="preserve">fantastic for fish behaviour as I can re-use the same structure for another project and </w:t>
      </w:r>
      <w:r w:rsidR="005913E0">
        <w:t xml:space="preserve">add new functionalities </w:t>
      </w:r>
      <w:r w:rsidR="003162D2">
        <w:t>and behaviours</w:t>
      </w:r>
      <w:r w:rsidR="008402A2">
        <w:t xml:space="preserve"> without having to change any code.</w:t>
      </w:r>
    </w:p>
    <w:p w14:paraId="7472BAA0" w14:textId="21CFF888" w:rsidR="008B38BA" w:rsidRDefault="001160DA" w:rsidP="00E567C6">
      <w:r>
        <w:rPr>
          <w:noProof/>
        </w:rPr>
        <w:drawing>
          <wp:inline distT="0" distB="0" distL="0" distR="0" wp14:anchorId="2856524D" wp14:editId="43422EC9">
            <wp:extent cx="39814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1790700"/>
                    </a:xfrm>
                    <a:prstGeom prst="rect">
                      <a:avLst/>
                    </a:prstGeom>
                    <a:noFill/>
                    <a:ln>
                      <a:noFill/>
                    </a:ln>
                  </pic:spPr>
                </pic:pic>
              </a:graphicData>
            </a:graphic>
          </wp:inline>
        </w:drawing>
      </w:r>
    </w:p>
    <w:p w14:paraId="427E3A4C" w14:textId="7F8F4BA0" w:rsidR="001160DA" w:rsidRDefault="001160DA" w:rsidP="00E567C6"/>
    <w:p w14:paraId="3755270C" w14:textId="58C7BCD1" w:rsidR="001160DA" w:rsidRDefault="001160DA" w:rsidP="00E567C6"/>
    <w:p w14:paraId="01A38661" w14:textId="7966F2A7" w:rsidR="001160DA" w:rsidRDefault="001160DA" w:rsidP="00E567C6"/>
    <w:p w14:paraId="7D77F271" w14:textId="7D9CD581" w:rsidR="001160DA" w:rsidRDefault="001160DA" w:rsidP="00E567C6"/>
    <w:p w14:paraId="04B7AAD5" w14:textId="77777777" w:rsidR="001160DA" w:rsidRPr="00BB701C" w:rsidRDefault="001160DA" w:rsidP="00E567C6"/>
    <w:p w14:paraId="1B7B247F" w14:textId="653C2753" w:rsidR="00821C33" w:rsidRDefault="00821C33" w:rsidP="00821C33">
      <w:pPr>
        <w:rPr>
          <w:u w:val="single"/>
        </w:rPr>
      </w:pPr>
      <w:r>
        <w:rPr>
          <w:b/>
          <w:bCs/>
          <w:sz w:val="56"/>
          <w:szCs w:val="48"/>
          <w:u w:val="single"/>
        </w:rPr>
        <w:t>L</w:t>
      </w:r>
      <w:r w:rsidR="00B57336">
        <w:rPr>
          <w:u w:val="single"/>
        </w:rPr>
        <w:t>iskov</w:t>
      </w:r>
      <w:r w:rsidR="009564E5">
        <w:rPr>
          <w:u w:val="single"/>
        </w:rPr>
        <w:t xml:space="preserve"> Sub</w:t>
      </w:r>
      <w:r w:rsidR="00434FA6">
        <w:rPr>
          <w:u w:val="single"/>
        </w:rPr>
        <w:t>stitution Principle</w:t>
      </w:r>
    </w:p>
    <w:p w14:paraId="56BABE7B" w14:textId="42429340" w:rsidR="00195FCA" w:rsidRDefault="00043B8C" w:rsidP="00821C33">
      <w:r>
        <w:t>Liskov Substitution Principle stat</w:t>
      </w:r>
      <w:r w:rsidR="0040303B">
        <w:t>e</w:t>
      </w:r>
      <w:r>
        <w:t xml:space="preserve">s that derived classes must </w:t>
      </w:r>
      <w:r w:rsidR="001C69DD">
        <w:t xml:space="preserve">be </w:t>
      </w:r>
      <w:r w:rsidR="00A613CB">
        <w:t xml:space="preserve">substitutable </w:t>
      </w:r>
      <w:r w:rsidR="001C69DD">
        <w:t>for the base class</w:t>
      </w:r>
      <w:r w:rsidR="006626BC">
        <w:rPr>
          <w:rStyle w:val="selectable"/>
          <w:color w:val="000000"/>
        </w:rPr>
        <w:t>(Janssen, 2018.)</w:t>
      </w:r>
      <w:r w:rsidR="0040303B">
        <w:t>.</w:t>
      </w:r>
      <w:r w:rsidR="0030670C">
        <w:t xml:space="preserve"> </w:t>
      </w:r>
      <w:r w:rsidR="00C921E4">
        <w:t xml:space="preserve">This requires </w:t>
      </w:r>
      <w:r w:rsidR="005856DD">
        <w:t>the child classes to act in a similar way</w:t>
      </w:r>
      <w:r w:rsidR="00177838">
        <w:t xml:space="preserve"> as the objects of the superclass</w:t>
      </w:r>
      <w:r w:rsidR="006626BC">
        <w:rPr>
          <w:rStyle w:val="selectable"/>
          <w:color w:val="000000"/>
        </w:rPr>
        <w:t>(Janssen, 2018.)</w:t>
      </w:r>
      <w:r w:rsidR="00177838">
        <w:t>.</w:t>
      </w:r>
      <w:r w:rsidR="007B3762">
        <w:t xml:space="preserve"> The key benefits of this </w:t>
      </w:r>
      <w:r w:rsidR="00062408">
        <w:t>principle</w:t>
      </w:r>
      <w:r w:rsidR="007B3762">
        <w:t xml:space="preserve"> </w:t>
      </w:r>
      <w:r w:rsidR="001160DA">
        <w:t>are</w:t>
      </w:r>
      <w:r w:rsidR="007B3762">
        <w:t xml:space="preserve"> that is lo</w:t>
      </w:r>
      <w:r w:rsidR="00062408">
        <w:t>o</w:t>
      </w:r>
      <w:r w:rsidR="007B3762">
        <w:t xml:space="preserve">sens coupling and </w:t>
      </w:r>
      <w:r w:rsidR="00062408">
        <w:t>improves code reuse</w:t>
      </w:r>
      <w:r w:rsidR="006626BC">
        <w:rPr>
          <w:rStyle w:val="selectable"/>
          <w:color w:val="000000"/>
        </w:rPr>
        <w:t>(Janssen, 2018.)</w:t>
      </w:r>
      <w:r w:rsidR="00062408">
        <w:t>.</w:t>
      </w:r>
    </w:p>
    <w:p w14:paraId="39ECE17E" w14:textId="7949C4BA" w:rsidR="001160DA" w:rsidRDefault="001160DA" w:rsidP="00821C33"/>
    <w:p w14:paraId="1E0D00BE" w14:textId="4AA061AF" w:rsidR="00A23AB5" w:rsidRPr="007B5925" w:rsidRDefault="00BF7953" w:rsidP="00821C33">
      <w:r>
        <w:t xml:space="preserve">My project </w:t>
      </w:r>
      <w:r w:rsidR="004057FC">
        <w:t>does not use the Liskov substitution principle</w:t>
      </w:r>
      <w:r w:rsidR="00AD69BD">
        <w:t xml:space="preserve">, but If I was to use it, an example of this would be to </w:t>
      </w:r>
      <w:r w:rsidR="00F55F80">
        <w:t xml:space="preserve">add a base class </w:t>
      </w:r>
      <w:r w:rsidR="008A6086">
        <w:t xml:space="preserve">of each of the behaviours </w:t>
      </w:r>
      <w:r w:rsidR="00962AA7">
        <w:t xml:space="preserve">and then </w:t>
      </w:r>
      <w:r w:rsidR="001C0851">
        <w:t>use overriding</w:t>
      </w:r>
      <w:r w:rsidR="00A50A5E">
        <w:t xml:space="preserve"> to override the behaviour of the </w:t>
      </w:r>
      <w:r w:rsidR="00734D3B">
        <w:t>base class</w:t>
      </w:r>
      <w:r w:rsidR="001C0851">
        <w:t xml:space="preserve"> to </w:t>
      </w:r>
      <w:r w:rsidR="00DA3017">
        <w:t xml:space="preserve">make it so that they can be interchangeable </w:t>
      </w:r>
      <w:r w:rsidR="00734D3B">
        <w:t>with the base class.</w:t>
      </w:r>
    </w:p>
    <w:p w14:paraId="5DAB582E" w14:textId="1F63B851" w:rsidR="0000292C" w:rsidRDefault="00821C33" w:rsidP="00821C33">
      <w:pPr>
        <w:rPr>
          <w:u w:val="single"/>
        </w:rPr>
      </w:pPr>
      <w:r>
        <w:rPr>
          <w:b/>
          <w:bCs/>
          <w:sz w:val="56"/>
          <w:szCs w:val="48"/>
          <w:u w:val="single"/>
        </w:rPr>
        <w:t>I</w:t>
      </w:r>
      <w:r w:rsidR="00B57336">
        <w:rPr>
          <w:u w:val="single"/>
        </w:rPr>
        <w:t>nterface Segregation Principle</w:t>
      </w:r>
    </w:p>
    <w:p w14:paraId="53275B72" w14:textId="44B4DF18" w:rsidR="00195FCA" w:rsidRDefault="00282B8D" w:rsidP="00821C33">
      <w:r w:rsidRPr="00282B8D">
        <w:t>The Interface Segregation Principle</w:t>
      </w:r>
      <w:r w:rsidR="005C4138">
        <w:t xml:space="preserve">’s one rule is that </w:t>
      </w:r>
      <w:r w:rsidR="00D41BFD">
        <w:t>“</w:t>
      </w:r>
      <w:r w:rsidR="00D41BFD" w:rsidRPr="00D41BFD">
        <w:rPr>
          <w:i/>
          <w:iCs/>
        </w:rPr>
        <w:t>clients should</w:t>
      </w:r>
      <w:r w:rsidR="00D41BFD">
        <w:rPr>
          <w:i/>
          <w:iCs/>
        </w:rPr>
        <w:t xml:space="preserve"> not be forced to depend upon interfaces that they do not use”</w:t>
      </w:r>
      <w:r w:rsidR="00756A16" w:rsidRPr="00756A16">
        <w:rPr>
          <w:rStyle w:val="selectable"/>
          <w:color w:val="000000"/>
        </w:rPr>
        <w:t xml:space="preserve"> </w:t>
      </w:r>
      <w:r w:rsidR="00756A16">
        <w:rPr>
          <w:rStyle w:val="selectable"/>
          <w:color w:val="000000"/>
        </w:rPr>
        <w:t>Janssen, 2018.)</w:t>
      </w:r>
      <w:r w:rsidR="00790F0A">
        <w:t xml:space="preserve">. </w:t>
      </w:r>
      <w:r w:rsidR="00677DD9">
        <w:t xml:space="preserve">The goal of this </w:t>
      </w:r>
      <w:r w:rsidR="00677DD9">
        <w:lastRenderedPageBreak/>
        <w:t>principle is very similar to the goal of Single Responsibility Principle</w:t>
      </w:r>
      <w:r w:rsidR="000F4558">
        <w:t>, where reduction of side</w:t>
      </w:r>
      <w:r w:rsidR="00B03E34">
        <w:t xml:space="preserve"> effects and frequency of required changes</w:t>
      </w:r>
      <w:r w:rsidR="00F1319E">
        <w:t xml:space="preserve"> are prioritised by splitting the </w:t>
      </w:r>
      <w:r w:rsidR="001069FC">
        <w:t>software into se</w:t>
      </w:r>
      <w:r w:rsidR="00B96577">
        <w:t xml:space="preserve">veral </w:t>
      </w:r>
      <w:r w:rsidR="007F5387">
        <w:t>individual parts</w:t>
      </w:r>
      <w:r w:rsidR="00756A16" w:rsidRPr="00756A16">
        <w:rPr>
          <w:rStyle w:val="selectable"/>
          <w:color w:val="000000"/>
        </w:rPr>
        <w:t xml:space="preserve"> </w:t>
      </w:r>
      <w:r w:rsidR="00756A16">
        <w:rPr>
          <w:rStyle w:val="selectable"/>
          <w:color w:val="000000"/>
        </w:rPr>
        <w:t>Janssen, 2018.)</w:t>
      </w:r>
      <w:r w:rsidR="007F5387">
        <w:t>.</w:t>
      </w:r>
      <w:r w:rsidR="00FE31D7">
        <w:t xml:space="preserve"> An example of a violation of this principle would be </w:t>
      </w:r>
      <w:r w:rsidR="009F1BCB">
        <w:t>if a</w:t>
      </w:r>
      <w:r w:rsidR="006C7AB9">
        <w:t>n</w:t>
      </w:r>
      <w:r w:rsidR="00907087">
        <w:t xml:space="preserve"> </w:t>
      </w:r>
      <w:r w:rsidR="00997919">
        <w:t xml:space="preserve">animal interface </w:t>
      </w:r>
      <w:r w:rsidR="00ED2907">
        <w:t>had three method</w:t>
      </w:r>
      <w:r w:rsidR="000D2BC0">
        <w:t>s</w:t>
      </w:r>
      <w:r w:rsidR="00693411">
        <w:t>: Chew()</w:t>
      </w:r>
      <w:r w:rsidR="002233C3">
        <w:t>,</w:t>
      </w:r>
      <w:r w:rsidR="002130F5">
        <w:t>Run()</w:t>
      </w:r>
      <w:r w:rsidR="00716C9F">
        <w:t xml:space="preserve"> and </w:t>
      </w:r>
      <w:r w:rsidR="000C43C3">
        <w:t>Bite()</w:t>
      </w:r>
      <w:r w:rsidR="00211BD4">
        <w:t xml:space="preserve">. </w:t>
      </w:r>
      <w:r w:rsidR="004F06FA">
        <w:t>The class that implements this interface is called</w:t>
      </w:r>
      <w:r w:rsidR="000C4ABB">
        <w:t xml:space="preserve"> Snake</w:t>
      </w:r>
      <w:r w:rsidR="00385367">
        <w:t xml:space="preserve">, but </w:t>
      </w:r>
      <w:r w:rsidR="005B33E5">
        <w:t xml:space="preserve">Snake </w:t>
      </w:r>
      <w:r w:rsidR="00C144F3">
        <w:t xml:space="preserve">does not </w:t>
      </w:r>
      <w:r w:rsidR="009567C8">
        <w:t xml:space="preserve">use the </w:t>
      </w:r>
      <w:r w:rsidR="0018601F">
        <w:t>R</w:t>
      </w:r>
      <w:r w:rsidR="009567C8">
        <w:t>un</w:t>
      </w:r>
      <w:r w:rsidR="0018601F">
        <w:t>()</w:t>
      </w:r>
      <w:r w:rsidR="009567C8">
        <w:t xml:space="preserve"> method that it is implementing.</w:t>
      </w:r>
      <w:r w:rsidR="00BB21B0">
        <w:t xml:space="preserve"> To overcome this</w:t>
      </w:r>
      <w:r w:rsidR="003566F0">
        <w:t xml:space="preserve">, you would need to create other interfaces that </w:t>
      </w:r>
      <w:r w:rsidR="00E43F6A">
        <w:t>snake can implement</w:t>
      </w:r>
      <w:r w:rsidR="00987FA5">
        <w:t xml:space="preserve"> for example Reptile</w:t>
      </w:r>
      <w:r w:rsidR="00E43F6A">
        <w:t xml:space="preserve"> </w:t>
      </w:r>
      <w:r w:rsidR="00822FB8">
        <w:t xml:space="preserve">and make the animal interface more </w:t>
      </w:r>
      <w:r w:rsidR="00987FA5">
        <w:t>abstract,</w:t>
      </w:r>
      <w:r w:rsidR="00822FB8">
        <w:t xml:space="preserve"> so it works </w:t>
      </w:r>
      <w:r w:rsidR="00A62545">
        <w:t>with all animal impl</w:t>
      </w:r>
      <w:r w:rsidR="00324A66">
        <w:t>ementations.</w:t>
      </w:r>
    </w:p>
    <w:p w14:paraId="26A1CEC3" w14:textId="77777777" w:rsidR="00C37123" w:rsidRDefault="00C37123" w:rsidP="00821C33"/>
    <w:p w14:paraId="24E1A5A3" w14:textId="37AC26F5" w:rsidR="00195FCA" w:rsidRDefault="00FE7A44" w:rsidP="00821C33">
      <w:r>
        <w:t xml:space="preserve">In my code I used the interface segregation principle to </w:t>
      </w:r>
      <w:r w:rsidR="007032EA">
        <w:t xml:space="preserve">stop </w:t>
      </w:r>
      <w:r w:rsidR="00674854">
        <w:t xml:space="preserve">the </w:t>
      </w:r>
      <w:r w:rsidR="007032EA">
        <w:t>Urchin</w:t>
      </w:r>
      <w:r w:rsidR="00674854">
        <w:t xml:space="preserve"> class</w:t>
      </w:r>
      <w:r w:rsidR="007032EA">
        <w:t xml:space="preserve"> from </w:t>
      </w:r>
      <w:r w:rsidR="00212B10">
        <w:t xml:space="preserve">implementing </w:t>
      </w:r>
      <w:r w:rsidR="00CA3BF6">
        <w:t xml:space="preserve">a </w:t>
      </w:r>
      <w:proofErr w:type="spellStart"/>
      <w:r w:rsidR="00CA3BF6">
        <w:t>bubbleBlower</w:t>
      </w:r>
      <w:proofErr w:type="spellEnd"/>
      <w:r w:rsidR="00407171">
        <w:t xml:space="preserve">, as it does not need to receive a reference to bubble blower because it does not have a visible mouth. </w:t>
      </w:r>
      <w:r w:rsidR="007A46DB">
        <w:t>So</w:t>
      </w:r>
      <w:r w:rsidR="004703E9">
        <w:t xml:space="preserve"> to prevent Ur</w:t>
      </w:r>
      <w:r w:rsidR="00285AFE">
        <w:t xml:space="preserve">chin from implementing </w:t>
      </w:r>
      <w:r w:rsidR="001E2B78">
        <w:t xml:space="preserve">a </w:t>
      </w:r>
      <w:proofErr w:type="spellStart"/>
      <w:r w:rsidR="001E2B78">
        <w:t>bubbleBlower</w:t>
      </w:r>
      <w:proofErr w:type="spellEnd"/>
      <w:r w:rsidR="001E2B78">
        <w:t xml:space="preserve"> receiver through </w:t>
      </w:r>
      <w:proofErr w:type="spellStart"/>
      <w:r w:rsidR="001E2B78">
        <w:t>ISwimmable</w:t>
      </w:r>
      <w:proofErr w:type="spellEnd"/>
      <w:r w:rsidR="001E2B78">
        <w:t xml:space="preserve">, made a separate interface that </w:t>
      </w:r>
      <w:r w:rsidR="00ED69B4">
        <w:t xml:space="preserve">is only being used on fish with mouths. This interface is called </w:t>
      </w:r>
      <w:proofErr w:type="spellStart"/>
      <w:r w:rsidR="00ED69B4">
        <w:t>IMouth</w:t>
      </w:r>
      <w:proofErr w:type="spellEnd"/>
      <w:r w:rsidR="00ED69B4">
        <w:t xml:space="preserve"> and It contains one method which </w:t>
      </w:r>
      <w:r w:rsidR="00BF17C6">
        <w:t>gets a new bubble blower.</w:t>
      </w:r>
      <w:r w:rsidR="00BA187F">
        <w:t xml:space="preserve"> Because Urchin does not implement </w:t>
      </w:r>
      <w:proofErr w:type="spellStart"/>
      <w:r w:rsidR="005633ED">
        <w:t>IMouth</w:t>
      </w:r>
      <w:proofErr w:type="spellEnd"/>
      <w:r w:rsidR="005633ED">
        <w:t xml:space="preserve">, it no longer has to worry about </w:t>
      </w:r>
      <w:r w:rsidR="006D05E4">
        <w:t>implementations that it is not using.</w:t>
      </w:r>
    </w:p>
    <w:p w14:paraId="2710E368" w14:textId="598DE3F6" w:rsidR="00195FCA" w:rsidRDefault="00F25FCA" w:rsidP="00821C33">
      <w:r>
        <w:rPr>
          <w:noProof/>
        </w:rPr>
        <w:drawing>
          <wp:inline distT="0" distB="0" distL="0" distR="0" wp14:anchorId="18EB6B9A" wp14:editId="5D09A8F0">
            <wp:extent cx="3648075" cy="21872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8094" cy="2223251"/>
                    </a:xfrm>
                    <a:prstGeom prst="rect">
                      <a:avLst/>
                    </a:prstGeom>
                    <a:noFill/>
                    <a:ln>
                      <a:noFill/>
                    </a:ln>
                  </pic:spPr>
                </pic:pic>
              </a:graphicData>
            </a:graphic>
          </wp:inline>
        </w:drawing>
      </w:r>
    </w:p>
    <w:p w14:paraId="2B1492BB" w14:textId="4ACE6B56" w:rsidR="00195FCA" w:rsidRDefault="00195FCA" w:rsidP="00821C33"/>
    <w:p w14:paraId="7AF723A2" w14:textId="6BF8A658" w:rsidR="00195FCA" w:rsidRDefault="000E508E" w:rsidP="00821C33">
      <w:r>
        <w:rPr>
          <w:noProof/>
        </w:rPr>
        <w:drawing>
          <wp:anchor distT="0" distB="0" distL="114300" distR="114300" simplePos="0" relativeHeight="251658240" behindDoc="1" locked="0" layoutInCell="1" allowOverlap="1" wp14:anchorId="2E9B76BE" wp14:editId="56A2E9CF">
            <wp:simplePos x="0" y="0"/>
            <wp:positionH relativeFrom="column">
              <wp:posOffset>200025</wp:posOffset>
            </wp:positionH>
            <wp:positionV relativeFrom="paragraph">
              <wp:posOffset>12065</wp:posOffset>
            </wp:positionV>
            <wp:extent cx="2838450" cy="1236476"/>
            <wp:effectExtent l="0" t="0" r="0" b="0"/>
            <wp:wrapTight wrapText="bothSides">
              <wp:wrapPolygon edited="0">
                <wp:start x="0" y="0"/>
                <wp:lineTo x="0" y="21300"/>
                <wp:lineTo x="21455" y="21300"/>
                <wp:lineTo x="2145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12364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4FAEC" w14:textId="2EBAF857" w:rsidR="00195FCA" w:rsidRDefault="00195FCA" w:rsidP="00821C33"/>
    <w:p w14:paraId="55D5FBD1" w14:textId="0D2A7571" w:rsidR="00195FCA" w:rsidRDefault="00195FCA" w:rsidP="00821C33"/>
    <w:p w14:paraId="30E834D6" w14:textId="573FC5D7" w:rsidR="00195FCA" w:rsidRDefault="00195FCA" w:rsidP="00821C33"/>
    <w:p w14:paraId="197B4B7B" w14:textId="4917E242" w:rsidR="00195FCA" w:rsidRDefault="00195FCA" w:rsidP="00821C33"/>
    <w:p w14:paraId="344FDDD0" w14:textId="77777777" w:rsidR="00364460" w:rsidRPr="00D41BFD" w:rsidRDefault="00364460" w:rsidP="00821C33"/>
    <w:p w14:paraId="206693DA" w14:textId="3197E903" w:rsidR="00821C33" w:rsidRDefault="00821C33" w:rsidP="00821C33">
      <w:pPr>
        <w:rPr>
          <w:u w:val="single"/>
        </w:rPr>
      </w:pPr>
      <w:r>
        <w:rPr>
          <w:b/>
          <w:bCs/>
          <w:sz w:val="56"/>
          <w:szCs w:val="48"/>
          <w:u w:val="single"/>
        </w:rPr>
        <w:t>D</w:t>
      </w:r>
      <w:r>
        <w:rPr>
          <w:u w:val="single"/>
        </w:rPr>
        <w:t>ep</w:t>
      </w:r>
      <w:r w:rsidR="00906273">
        <w:rPr>
          <w:u w:val="single"/>
        </w:rPr>
        <w:t>endency Inversion</w:t>
      </w:r>
      <w:r w:rsidRPr="00331D9E">
        <w:rPr>
          <w:u w:val="single"/>
        </w:rPr>
        <w:t xml:space="preserve"> </w:t>
      </w:r>
    </w:p>
    <w:p w14:paraId="4BBED153" w14:textId="77777777" w:rsidR="006D1FB7" w:rsidRDefault="00792515" w:rsidP="00821C33">
      <w:r>
        <w:lastRenderedPageBreak/>
        <w:t>Dependency Inversion</w:t>
      </w:r>
      <w:r w:rsidR="006D4FA2">
        <w:t xml:space="preserve">’s general idea is that </w:t>
      </w:r>
    </w:p>
    <w:p w14:paraId="2BD2D515" w14:textId="7D61AC0F" w:rsidR="004E3C9A" w:rsidRDefault="0052021E" w:rsidP="007C227B">
      <w:pPr>
        <w:pStyle w:val="ListParagraph"/>
        <w:numPr>
          <w:ilvl w:val="0"/>
          <w:numId w:val="15"/>
        </w:numPr>
        <w:rPr>
          <w:i/>
          <w:iCs/>
        </w:rPr>
      </w:pPr>
      <w:r w:rsidRPr="007C227B">
        <w:rPr>
          <w:i/>
          <w:iCs/>
        </w:rPr>
        <w:t>high-level</w:t>
      </w:r>
      <w:r w:rsidR="0089227F" w:rsidRPr="007C227B">
        <w:rPr>
          <w:i/>
          <w:iCs/>
        </w:rPr>
        <w:t xml:space="preserve"> modules </w:t>
      </w:r>
      <w:r w:rsidR="005965F6" w:rsidRPr="007C227B">
        <w:rPr>
          <w:i/>
          <w:iCs/>
        </w:rPr>
        <w:t xml:space="preserve">shouldn’t depend on </w:t>
      </w:r>
      <w:r w:rsidR="00890432" w:rsidRPr="007C227B">
        <w:rPr>
          <w:i/>
          <w:iCs/>
        </w:rPr>
        <w:t>low-level modules</w:t>
      </w:r>
      <w:r w:rsidR="006D1FB7" w:rsidRPr="007C227B">
        <w:rPr>
          <w:i/>
          <w:iCs/>
        </w:rPr>
        <w:t>. Both Should depend on abstractions</w:t>
      </w:r>
      <w:r w:rsidR="00756A16">
        <w:rPr>
          <w:i/>
          <w:iCs/>
        </w:rPr>
        <w:t>(</w:t>
      </w:r>
      <w:r w:rsidR="00756A16" w:rsidRPr="00756A16">
        <w:rPr>
          <w:rStyle w:val="selectable"/>
          <w:color w:val="000000"/>
        </w:rPr>
        <w:t xml:space="preserve"> </w:t>
      </w:r>
      <w:r w:rsidR="00756A16">
        <w:rPr>
          <w:rStyle w:val="selectable"/>
          <w:color w:val="000000"/>
        </w:rPr>
        <w:t>Janssen, 2018.)</w:t>
      </w:r>
      <w:r w:rsidR="00756A16">
        <w:t>.</w:t>
      </w:r>
      <w:r w:rsidR="006D1FB7" w:rsidRPr="007C227B">
        <w:rPr>
          <w:i/>
          <w:iCs/>
        </w:rPr>
        <w:t>.</w:t>
      </w:r>
    </w:p>
    <w:p w14:paraId="123C1289" w14:textId="13AD5351" w:rsidR="007C227B" w:rsidRDefault="007C227B" w:rsidP="007C227B">
      <w:pPr>
        <w:pStyle w:val="ListParagraph"/>
        <w:numPr>
          <w:ilvl w:val="0"/>
          <w:numId w:val="15"/>
        </w:numPr>
        <w:rPr>
          <w:i/>
          <w:iCs/>
        </w:rPr>
      </w:pPr>
      <w:r>
        <w:rPr>
          <w:i/>
          <w:iCs/>
        </w:rPr>
        <w:t xml:space="preserve">Abstractions </w:t>
      </w:r>
      <w:r w:rsidR="00DE1D42">
        <w:rPr>
          <w:i/>
          <w:iCs/>
        </w:rPr>
        <w:t>should not depend on details. Details should depend on abstractions</w:t>
      </w:r>
      <w:r w:rsidR="00756A16" w:rsidRPr="00756A16">
        <w:rPr>
          <w:rStyle w:val="selectable"/>
          <w:color w:val="000000"/>
        </w:rPr>
        <w:t xml:space="preserve"> </w:t>
      </w:r>
      <w:r w:rsidR="00756A16">
        <w:rPr>
          <w:rStyle w:val="selectable"/>
          <w:color w:val="000000"/>
        </w:rPr>
        <w:t>(Janssen, 2018.)</w:t>
      </w:r>
      <w:r w:rsidR="00756A16">
        <w:t>.</w:t>
      </w:r>
    </w:p>
    <w:p w14:paraId="6102E384" w14:textId="6F387461" w:rsidR="00DE1D42" w:rsidRPr="007C227B" w:rsidRDefault="00C30646" w:rsidP="00DE1D42">
      <w:pPr>
        <w:pStyle w:val="ListParagraph"/>
        <w:rPr>
          <w:i/>
          <w:iCs/>
        </w:rPr>
      </w:pPr>
      <w:r>
        <w:t xml:space="preserve">Following this principle will </w:t>
      </w:r>
      <w:r w:rsidR="000D7499">
        <w:t>lead to your code bein</w:t>
      </w:r>
      <w:r w:rsidR="002A3B40">
        <w:t>g reusable and unaffected b</w:t>
      </w:r>
      <w:r w:rsidR="009655AC">
        <w:t>y any alterations made in low-level modules.</w:t>
      </w:r>
      <w:r w:rsidR="00E879EB">
        <w:t xml:space="preserve"> The Abstraction that is required of this principle will </w:t>
      </w:r>
      <w:r w:rsidR="003D607E">
        <w:t>decouple</w:t>
      </w:r>
      <w:r w:rsidR="00F27CE2">
        <w:t xml:space="preserve"> the high-level and low-level modules from each other</w:t>
      </w:r>
      <w:r w:rsidR="00DF4488">
        <w:t xml:space="preserve"> because they are not de</w:t>
      </w:r>
      <w:r w:rsidR="008D7C5B">
        <w:t xml:space="preserve">pending directly to </w:t>
      </w:r>
      <w:r w:rsidR="005E6854">
        <w:t>each other</w:t>
      </w:r>
      <w:r w:rsidR="008D7C5B">
        <w:t xml:space="preserve"> but </w:t>
      </w:r>
      <w:r w:rsidR="005E6854">
        <w:t>instead depend on the abstraction of the modules</w:t>
      </w:r>
      <w:r w:rsidR="00756A16">
        <w:rPr>
          <w:rStyle w:val="selectable"/>
          <w:color w:val="000000"/>
        </w:rPr>
        <w:t>(Janssen, 2018.)</w:t>
      </w:r>
      <w:r w:rsidR="005E6854">
        <w:t>.</w:t>
      </w:r>
      <w:r w:rsidR="0094681C">
        <w:t xml:space="preserve"> </w:t>
      </w:r>
      <w:r w:rsidR="005C28FF">
        <w:t xml:space="preserve">One key </w:t>
      </w:r>
      <w:r w:rsidR="00302F1B">
        <w:t xml:space="preserve">part to note about this principle is that </w:t>
      </w:r>
      <w:r w:rsidR="001E2628">
        <w:t>it helps us respect all the other S</w:t>
      </w:r>
      <w:r w:rsidR="00545F76">
        <w:t>OLID principles</w:t>
      </w:r>
      <w:r w:rsidR="00CE7F99">
        <w:t xml:space="preserve"> but primarily </w:t>
      </w:r>
      <w:r w:rsidR="00C71D11">
        <w:t>the Liskov substitution principle and the Open/Close principle</w:t>
      </w:r>
      <w:r w:rsidR="00756A16">
        <w:rPr>
          <w:rStyle w:val="selectable"/>
          <w:color w:val="000000"/>
        </w:rPr>
        <w:t>(Janssen, 2018.)</w:t>
      </w:r>
      <w:r w:rsidR="00C71D11">
        <w:t>.</w:t>
      </w:r>
      <w:r w:rsidR="00807664">
        <w:t xml:space="preserve"> </w:t>
      </w:r>
      <w:r w:rsidR="004C2157">
        <w:t>Due to the abstractions</w:t>
      </w:r>
      <w:r w:rsidR="007430B8">
        <w:t xml:space="preserve"> that dependency inversion creates</w:t>
      </w:r>
      <w:r w:rsidR="00F413C0">
        <w:t xml:space="preserve"> and the different implementations of the</w:t>
      </w:r>
      <w:r w:rsidR="008C4E1E">
        <w:t>se abstract dependen</w:t>
      </w:r>
      <w:r w:rsidR="00651916">
        <w:t>cies</w:t>
      </w:r>
      <w:r w:rsidR="00856B13">
        <w:t xml:space="preserve">, </w:t>
      </w:r>
      <w:r w:rsidR="00FB743F">
        <w:t>natural extension points are put in place</w:t>
      </w:r>
      <w:r w:rsidR="009D2094">
        <w:t xml:space="preserve">, which allow for the </w:t>
      </w:r>
      <w:r w:rsidR="00E04723">
        <w:t xml:space="preserve">modification </w:t>
      </w:r>
      <w:r w:rsidR="00E212FF">
        <w:t xml:space="preserve">of behaviours </w:t>
      </w:r>
      <w:r w:rsidR="00031FC2">
        <w:t>wi</w:t>
      </w:r>
      <w:r w:rsidR="00741912">
        <w:t xml:space="preserve">thout </w:t>
      </w:r>
      <w:r w:rsidR="006E0299">
        <w:t>altering the class itself</w:t>
      </w:r>
      <w:r w:rsidR="00756A16">
        <w:rPr>
          <w:rStyle w:val="selectable"/>
          <w:color w:val="000000"/>
        </w:rPr>
        <w:t>(Janssen, 2018.)</w:t>
      </w:r>
      <w:r w:rsidR="006E0299">
        <w:t xml:space="preserve">. </w:t>
      </w:r>
      <w:r w:rsidR="008D332A">
        <w:t xml:space="preserve">This is a requirement of </w:t>
      </w:r>
      <w:r w:rsidR="00C67B0E">
        <w:t xml:space="preserve">the Open/Closed principle </w:t>
      </w:r>
      <w:r w:rsidR="0043635A">
        <w:t>and in turn almost enforces this principle naturally.</w:t>
      </w:r>
      <w:r w:rsidR="00625108">
        <w:t xml:space="preserve"> Dependency inversion also </w:t>
      </w:r>
      <w:r w:rsidR="006B59C8">
        <w:t xml:space="preserve">makes you </w:t>
      </w:r>
      <w:r w:rsidR="00002FD0">
        <w:t>use subtyping in the correct mano</w:t>
      </w:r>
      <w:r w:rsidR="00084B06">
        <w:t>r</w:t>
      </w:r>
      <w:r w:rsidR="00E4647A">
        <w:t xml:space="preserve"> where you are programming to the </w:t>
      </w:r>
      <w:r w:rsidR="00B368F8">
        <w:t>high-level module</w:t>
      </w:r>
      <w:r w:rsidR="00283320">
        <w:t xml:space="preserve"> rather than the class itself</w:t>
      </w:r>
      <w:r w:rsidR="003D239E">
        <w:t xml:space="preserve">, which follows the </w:t>
      </w:r>
      <w:r w:rsidR="00E11F13">
        <w:t xml:space="preserve">Liskov Substitution principle </w:t>
      </w:r>
      <w:r w:rsidR="00F853DC">
        <w:t xml:space="preserve">so that </w:t>
      </w:r>
      <w:r w:rsidR="00C85A58">
        <w:t xml:space="preserve">you can replace the implementations </w:t>
      </w:r>
      <w:r w:rsidR="003609E8">
        <w:t xml:space="preserve">with others of the same </w:t>
      </w:r>
      <w:r w:rsidR="00D5340E">
        <w:t>interface without the code breaking</w:t>
      </w:r>
      <w:r w:rsidR="00756A16">
        <w:rPr>
          <w:rStyle w:val="selectable"/>
          <w:color w:val="000000"/>
        </w:rPr>
        <w:t>(Janssen, 2018.)</w:t>
      </w:r>
      <w:r w:rsidR="00D5340E">
        <w:t>.</w:t>
      </w:r>
    </w:p>
    <w:p w14:paraId="42ADB254" w14:textId="50D092D2" w:rsidR="00821C33" w:rsidRDefault="00821C33" w:rsidP="00821C33">
      <w:pPr>
        <w:rPr>
          <w:u w:val="single"/>
        </w:rPr>
      </w:pPr>
    </w:p>
    <w:p w14:paraId="6C9D7514" w14:textId="5B1AFCC8" w:rsidR="00BA526B" w:rsidRDefault="00675D1D" w:rsidP="00821C33">
      <w:pPr>
        <w:rPr>
          <w:u w:val="single"/>
        </w:rPr>
      </w:pPr>
      <w:r>
        <w:rPr>
          <w:noProof/>
        </w:rPr>
        <w:drawing>
          <wp:inline distT="0" distB="0" distL="0" distR="0" wp14:anchorId="3894CCC4" wp14:editId="0004A9A0">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35605C19" w14:textId="77777777" w:rsidR="00C95BE3" w:rsidRDefault="00C95BE3" w:rsidP="00821C33">
      <w:pPr>
        <w:rPr>
          <w:u w:val="single"/>
        </w:rPr>
      </w:pPr>
    </w:p>
    <w:p w14:paraId="6A73EEAC" w14:textId="6E1FF586" w:rsidR="0056348B" w:rsidRDefault="00C95BE3" w:rsidP="00821C33">
      <w:pPr>
        <w:rPr>
          <w:u w:val="single"/>
        </w:rPr>
      </w:pPr>
      <w:r>
        <w:rPr>
          <w:noProof/>
          <w:u w:val="single"/>
        </w:rPr>
        <w:lastRenderedPageBreak/>
        <w:drawing>
          <wp:inline distT="0" distB="0" distL="0" distR="0" wp14:anchorId="6F24E7C0" wp14:editId="5AD9BC77">
            <wp:extent cx="594360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000"/>
                    </a:xfrm>
                    <a:prstGeom prst="rect">
                      <a:avLst/>
                    </a:prstGeom>
                    <a:noFill/>
                    <a:ln>
                      <a:noFill/>
                    </a:ln>
                  </pic:spPr>
                </pic:pic>
              </a:graphicData>
            </a:graphic>
          </wp:inline>
        </w:drawing>
      </w:r>
    </w:p>
    <w:p w14:paraId="1D9CFD74" w14:textId="2AB403B7" w:rsidR="00BA526B" w:rsidRDefault="00BA526B" w:rsidP="00821C33">
      <w:pPr>
        <w:rPr>
          <w:u w:val="single"/>
        </w:rPr>
      </w:pPr>
    </w:p>
    <w:p w14:paraId="56FF3C46" w14:textId="73CDC69A" w:rsidR="00BA526B" w:rsidRPr="00675D1D" w:rsidRDefault="00675D1D" w:rsidP="00821C33">
      <w:r>
        <w:t>One pla</w:t>
      </w:r>
      <w:r w:rsidR="00B708C5">
        <w:t>ce</w:t>
      </w:r>
      <w:r>
        <w:t xml:space="preserve"> where I have adhered to the dependency inversion principle</w:t>
      </w:r>
      <w:r w:rsidR="00B708C5">
        <w:t xml:space="preserve"> is the </w:t>
      </w:r>
      <w:proofErr w:type="spellStart"/>
      <w:r w:rsidR="00B708C5">
        <w:t>IDisplayableFactory</w:t>
      </w:r>
      <w:proofErr w:type="spellEnd"/>
      <w:r w:rsidR="00D47402">
        <w:t xml:space="preserve">. Inverting the dependencies from classes like simulation, where </w:t>
      </w:r>
      <w:r w:rsidR="00485F71">
        <w:t xml:space="preserve">they are </w:t>
      </w:r>
      <w:r w:rsidR="00225433">
        <w:t xml:space="preserve">calling new </w:t>
      </w:r>
      <w:proofErr w:type="spellStart"/>
      <w:r w:rsidR="00225433">
        <w:t>DisplayObject</w:t>
      </w:r>
      <w:proofErr w:type="spellEnd"/>
      <w:r w:rsidR="00225433">
        <w:t xml:space="preserve"> themselves which </w:t>
      </w:r>
      <w:r w:rsidR="00E4756E">
        <w:t xml:space="preserve">makes </w:t>
      </w:r>
      <w:proofErr w:type="spellStart"/>
      <w:r w:rsidR="0037333E">
        <w:t>D</w:t>
      </w:r>
      <w:r w:rsidR="00AF4112">
        <w:t>isplayObject</w:t>
      </w:r>
      <w:proofErr w:type="spellEnd"/>
      <w:r w:rsidR="00AF4112">
        <w:t xml:space="preserve"> dependent on </w:t>
      </w:r>
      <w:proofErr w:type="spellStart"/>
      <w:r w:rsidR="0037333E">
        <w:t>what ever</w:t>
      </w:r>
      <w:proofErr w:type="spellEnd"/>
      <w:r w:rsidR="0037333E">
        <w:t xml:space="preserve"> class in calling new </w:t>
      </w:r>
      <w:proofErr w:type="spellStart"/>
      <w:r w:rsidR="00D377BB">
        <w:t>DisplayObject</w:t>
      </w:r>
      <w:proofErr w:type="spellEnd"/>
      <w:r w:rsidR="00D377BB">
        <w:t xml:space="preserve">. But by implementing a factory </w:t>
      </w:r>
      <w:r w:rsidR="00BD0135">
        <w:t xml:space="preserve">that </w:t>
      </w:r>
      <w:r w:rsidR="00587DDB">
        <w:t xml:space="preserve">creates </w:t>
      </w:r>
      <w:proofErr w:type="spellStart"/>
      <w:r w:rsidR="00587DDB">
        <w:t>DisplayObject</w:t>
      </w:r>
      <w:proofErr w:type="spellEnd"/>
      <w:r w:rsidR="00B00FDE">
        <w:t xml:space="preserve"> </w:t>
      </w:r>
      <w:r w:rsidR="00A72257">
        <w:t>from an abstract</w:t>
      </w:r>
      <w:r w:rsidR="00064B3C">
        <w:t xml:space="preserve">ion, this means that </w:t>
      </w:r>
      <w:r w:rsidR="009E5544">
        <w:t>both the low</w:t>
      </w:r>
      <w:r w:rsidR="0056348B">
        <w:t>-</w:t>
      </w:r>
      <w:r w:rsidR="009E5544">
        <w:t xml:space="preserve">level module and high-level </w:t>
      </w:r>
      <w:r w:rsidR="006F64E7">
        <w:t xml:space="preserve">module are depending on </w:t>
      </w:r>
      <w:r w:rsidR="0035590D">
        <w:t>abstractions.</w:t>
      </w:r>
    </w:p>
    <w:p w14:paraId="6F1BF279" w14:textId="1E31F4C9" w:rsidR="00BA526B" w:rsidRDefault="00BA526B" w:rsidP="00821C33">
      <w:pPr>
        <w:rPr>
          <w:u w:val="single"/>
        </w:rPr>
      </w:pPr>
    </w:p>
    <w:p w14:paraId="7D887AFD" w14:textId="77E3300C" w:rsidR="00BA526B" w:rsidRDefault="00BA526B" w:rsidP="00821C33">
      <w:pPr>
        <w:rPr>
          <w:u w:val="single"/>
        </w:rPr>
      </w:pPr>
    </w:p>
    <w:p w14:paraId="61B72B2D" w14:textId="4B005010" w:rsidR="00BA526B" w:rsidRDefault="00BA526B" w:rsidP="00821C33">
      <w:pPr>
        <w:rPr>
          <w:u w:val="single"/>
        </w:rPr>
      </w:pPr>
    </w:p>
    <w:p w14:paraId="660C532C" w14:textId="01DFA544" w:rsidR="00BA526B" w:rsidRDefault="00BA526B" w:rsidP="00821C33">
      <w:pPr>
        <w:rPr>
          <w:u w:val="single"/>
        </w:rPr>
      </w:pPr>
    </w:p>
    <w:p w14:paraId="7BD3D2DA" w14:textId="084CFB66" w:rsidR="00BA526B" w:rsidRDefault="00BA526B" w:rsidP="00821C33">
      <w:pPr>
        <w:rPr>
          <w:u w:val="single"/>
        </w:rPr>
      </w:pPr>
    </w:p>
    <w:p w14:paraId="34A1E030" w14:textId="77777777" w:rsidR="00BA526B" w:rsidRDefault="00BA526B" w:rsidP="00821C33">
      <w:pPr>
        <w:rPr>
          <w:u w:val="single"/>
        </w:rPr>
      </w:pPr>
    </w:p>
    <w:p w14:paraId="2F9B6A63" w14:textId="2C3D2E15" w:rsidR="00821C33" w:rsidRDefault="00FA406C" w:rsidP="00821C33">
      <w:pPr>
        <w:rPr>
          <w:u w:val="single"/>
        </w:rPr>
      </w:pPr>
      <w:r>
        <w:rPr>
          <w:u w:val="single"/>
        </w:rPr>
        <w:t>Favour Composition over inheritance</w:t>
      </w:r>
    </w:p>
    <w:p w14:paraId="7676F87C" w14:textId="61FAA8EA" w:rsidR="005A7688" w:rsidRDefault="005A7688" w:rsidP="00E567C6">
      <w:r>
        <w:t xml:space="preserve">This Principle </w:t>
      </w:r>
      <w:r w:rsidR="00017E9B">
        <w:t xml:space="preserve">tries to enforce a rule where </w:t>
      </w:r>
      <w:r w:rsidR="003249D6">
        <w:t xml:space="preserve">communication between objects </w:t>
      </w:r>
      <w:r w:rsidR="00CB447D">
        <w:t xml:space="preserve">must be handled with </w:t>
      </w:r>
      <w:r w:rsidR="004A7638">
        <w:t xml:space="preserve">composition </w:t>
      </w:r>
      <w:r w:rsidR="009A442B">
        <w:t>rather than using inheritance.</w:t>
      </w:r>
      <w:r w:rsidR="00EB0160">
        <w:t xml:space="preserve"> This will benefit your </w:t>
      </w:r>
      <w:r w:rsidR="00E47142">
        <w:t xml:space="preserve">code greatly as it will </w:t>
      </w:r>
      <w:r w:rsidR="00696A0F">
        <w:t>reduce</w:t>
      </w:r>
      <w:r w:rsidR="00E47142">
        <w:t xml:space="preserve"> the dependencies between classes and </w:t>
      </w:r>
      <w:r w:rsidR="008043DF">
        <w:t xml:space="preserve">loosen the </w:t>
      </w:r>
      <w:r w:rsidR="00BC240B">
        <w:t xml:space="preserve">coupling </w:t>
      </w:r>
      <w:r w:rsidR="00B617AC">
        <w:t>of the code.</w:t>
      </w:r>
      <w:r w:rsidR="00216525">
        <w:t xml:space="preserve"> </w:t>
      </w:r>
    </w:p>
    <w:p w14:paraId="682F104B" w14:textId="7531C4FD" w:rsidR="00216525" w:rsidRDefault="00216525" w:rsidP="00E567C6"/>
    <w:p w14:paraId="115F04B7" w14:textId="0C25D75F" w:rsidR="00216525" w:rsidRPr="005A7688" w:rsidRDefault="00216525" w:rsidP="00E567C6">
      <w:r>
        <w:t xml:space="preserve">My software uses 0 </w:t>
      </w:r>
      <w:r w:rsidR="006843B1">
        <w:t xml:space="preserve">inheritance, </w:t>
      </w:r>
      <w:r w:rsidR="00280B49">
        <w:t>which means that I have been following this principle by using composition for communication instead.</w:t>
      </w:r>
    </w:p>
    <w:p w14:paraId="31B09E9B" w14:textId="5282EADF" w:rsidR="00E567C6" w:rsidRDefault="0093385B" w:rsidP="00AB3AFA">
      <w:r>
        <w:rPr>
          <w:noProof/>
        </w:rPr>
        <w:drawing>
          <wp:inline distT="0" distB="0" distL="0" distR="0" wp14:anchorId="65A954D1" wp14:editId="2C27BBC1">
            <wp:extent cx="398145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1790700"/>
                    </a:xfrm>
                    <a:prstGeom prst="rect">
                      <a:avLst/>
                    </a:prstGeom>
                    <a:noFill/>
                    <a:ln>
                      <a:noFill/>
                    </a:ln>
                  </pic:spPr>
                </pic:pic>
              </a:graphicData>
            </a:graphic>
          </wp:inline>
        </w:drawing>
      </w:r>
    </w:p>
    <w:p w14:paraId="037944C2" w14:textId="1F4695CB" w:rsidR="0093385B" w:rsidRDefault="0093385B" w:rsidP="00AB3AFA">
      <w:r>
        <w:t xml:space="preserve">Here is an example where I could have used inheritance </w:t>
      </w:r>
      <w:r w:rsidR="007B316F">
        <w:t xml:space="preserve">by making </w:t>
      </w:r>
      <w:proofErr w:type="spellStart"/>
      <w:r w:rsidR="007B316F">
        <w:t>fishBehaviour</w:t>
      </w:r>
      <w:proofErr w:type="spellEnd"/>
      <w:r w:rsidR="007B316F">
        <w:t xml:space="preserve"> a parent class instead. But this would </w:t>
      </w:r>
      <w:r w:rsidR="0020271A">
        <w:t xml:space="preserve">tighten the </w:t>
      </w:r>
      <w:r w:rsidR="00946FE5">
        <w:t xml:space="preserve">coupling in my code and </w:t>
      </w:r>
      <w:r w:rsidR="00B54899">
        <w:t>create unwanted dependencies</w:t>
      </w:r>
      <w:r w:rsidR="00727A60">
        <w:t>.</w:t>
      </w:r>
      <w:r w:rsidR="00E5618F">
        <w:t xml:space="preserve"> So instead I have used interfaces and composition for when I want to use the behaviours.</w:t>
      </w:r>
    </w:p>
    <w:p w14:paraId="71ED5460" w14:textId="38CAD997" w:rsidR="00CE1E4A" w:rsidRDefault="00CE1E4A" w:rsidP="00AB3AFA"/>
    <w:p w14:paraId="590A534A" w14:textId="7C2A2B20" w:rsidR="00CE1E4A" w:rsidRDefault="00CE1E4A" w:rsidP="00AB3AFA"/>
    <w:p w14:paraId="78C56461" w14:textId="47A8E3E2" w:rsidR="00CE1E4A" w:rsidRDefault="00CE1E4A" w:rsidP="00AB3AFA"/>
    <w:p w14:paraId="353B3EAD" w14:textId="3CE04A11" w:rsidR="00CE1E4A" w:rsidRDefault="00CE1E4A" w:rsidP="00AB3AFA"/>
    <w:p w14:paraId="03863224" w14:textId="4E3E38E3" w:rsidR="00CE1E4A" w:rsidRDefault="00CE1E4A" w:rsidP="00AB3AFA"/>
    <w:p w14:paraId="441943F1" w14:textId="18504879" w:rsidR="00CE1E4A" w:rsidRDefault="00CE1E4A" w:rsidP="00AB3AFA"/>
    <w:p w14:paraId="5AF90E37" w14:textId="1FA34008" w:rsidR="00CE1E4A" w:rsidRDefault="00CE1E4A" w:rsidP="00AB3AFA"/>
    <w:p w14:paraId="54DC2389" w14:textId="1C4C1431" w:rsidR="00CE1E4A" w:rsidRDefault="00CE1E4A" w:rsidP="00AB3AFA"/>
    <w:p w14:paraId="2DAF51FA" w14:textId="39E8A3CF" w:rsidR="00CE1E4A" w:rsidRDefault="00CE1E4A" w:rsidP="00AB3AFA"/>
    <w:p w14:paraId="2CE11AAF" w14:textId="52C98749" w:rsidR="00CE1E4A" w:rsidRDefault="00CE1E4A" w:rsidP="00AB3AFA"/>
    <w:p w14:paraId="1857E1F3" w14:textId="7E83E65D" w:rsidR="00CE1E4A" w:rsidRDefault="00CE1E4A" w:rsidP="00AB3AFA"/>
    <w:p w14:paraId="25297BBE" w14:textId="437CE889" w:rsidR="00CE1E4A" w:rsidRDefault="00CE1E4A" w:rsidP="00AB3AFA"/>
    <w:p w14:paraId="29F1B8AC" w14:textId="39465D5A" w:rsidR="00CE1E4A" w:rsidRDefault="00CE1E4A" w:rsidP="00AB3AFA"/>
    <w:p w14:paraId="5B780861" w14:textId="26E66468" w:rsidR="00CE1E4A" w:rsidRDefault="00CE1E4A" w:rsidP="00AB3AFA"/>
    <w:p w14:paraId="6FA6A439" w14:textId="77777777" w:rsidR="00CE1E4A" w:rsidRPr="0001571F" w:rsidRDefault="00CE1E4A" w:rsidP="00AB3AFA"/>
    <w:p w14:paraId="354DAED7" w14:textId="77777777" w:rsidR="00EE5B34" w:rsidRDefault="00561A2B" w:rsidP="00AB3AFA">
      <w:pPr>
        <w:pStyle w:val="Heading4"/>
        <w:numPr>
          <w:ilvl w:val="1"/>
          <w:numId w:val="13"/>
        </w:numPr>
      </w:pPr>
      <w:r>
        <w:t>Design Patterns</w:t>
      </w:r>
    </w:p>
    <w:p w14:paraId="354DAED8" w14:textId="77777777" w:rsidR="00D82517" w:rsidRDefault="00561A2B" w:rsidP="00D82517">
      <w:pPr>
        <w:rPr>
          <w:i/>
        </w:rPr>
      </w:pPr>
      <w:r>
        <w:rPr>
          <w:i/>
        </w:rPr>
        <w:t>Name three of the design patterns that you have employed in your design, and highlight where these patterns are implemented in your software.</w:t>
      </w:r>
      <w:r w:rsidR="00FC37BE">
        <w:rPr>
          <w:i/>
        </w:rPr>
        <w:t xml:space="preserve">  E</w:t>
      </w:r>
      <w:r>
        <w:rPr>
          <w:i/>
        </w:rPr>
        <w:t xml:space="preserve">xplain each design </w:t>
      </w:r>
      <w:r w:rsidR="00FC37BE">
        <w:rPr>
          <w:i/>
        </w:rPr>
        <w:t xml:space="preserve">pattern by stating </w:t>
      </w:r>
      <w:r>
        <w:rPr>
          <w:i/>
        </w:rPr>
        <w:t xml:space="preserve">the </w:t>
      </w:r>
      <w:r w:rsidR="00FC37BE">
        <w:rPr>
          <w:i/>
        </w:rPr>
        <w:t>‘Name’, ‘Classification’, ‘Intent’, and ‘Structure’.</w:t>
      </w:r>
    </w:p>
    <w:p w14:paraId="4802676D" w14:textId="77777777" w:rsidR="00CE1E4A" w:rsidRDefault="00CE1E4A" w:rsidP="00EE5B34"/>
    <w:p w14:paraId="1E2C3206" w14:textId="5F195B3F" w:rsidR="00BC3685" w:rsidRDefault="003722CC" w:rsidP="00EE5B34">
      <w:pPr>
        <w:rPr>
          <w:u w:val="single"/>
        </w:rPr>
      </w:pPr>
      <w:r w:rsidRPr="00BF0D67">
        <w:rPr>
          <w:u w:val="single"/>
        </w:rPr>
        <w:t>Factory</w:t>
      </w:r>
      <w:r w:rsidR="007A6B0D">
        <w:rPr>
          <w:u w:val="single"/>
        </w:rPr>
        <w:t xml:space="preserve"> Pattern</w:t>
      </w:r>
    </w:p>
    <w:p w14:paraId="16CA9CAB" w14:textId="16169B76" w:rsidR="00800422" w:rsidRDefault="00C42E8E" w:rsidP="00EE5B34">
      <w:r>
        <w:t>Classification-</w:t>
      </w:r>
      <w:r w:rsidR="00616A92">
        <w:t>Creation pattern</w:t>
      </w:r>
      <w:r w:rsidR="005B4DE8" w:rsidRPr="005B4DE8">
        <w:rPr>
          <w:rStyle w:val="Heading1Char"/>
          <w:color w:val="000000"/>
        </w:rPr>
        <w:t xml:space="preserve"> </w:t>
      </w:r>
      <w:r w:rsidR="005B4DE8">
        <w:rPr>
          <w:rStyle w:val="selectable"/>
          <w:color w:val="000000"/>
        </w:rPr>
        <w:t>(</w:t>
      </w:r>
      <w:proofErr w:type="spellStart"/>
      <w:r w:rsidR="005B4DE8">
        <w:rPr>
          <w:rStyle w:val="selectable"/>
          <w:color w:val="000000"/>
        </w:rPr>
        <w:t>Carr</w:t>
      </w:r>
      <w:proofErr w:type="spellEnd"/>
      <w:r w:rsidR="005B4DE8">
        <w:rPr>
          <w:rStyle w:val="selectable"/>
          <w:color w:val="000000"/>
        </w:rPr>
        <w:t>, 2009)</w:t>
      </w:r>
    </w:p>
    <w:p w14:paraId="79A13FF9" w14:textId="344984B2" w:rsidR="00800422" w:rsidRDefault="00800422" w:rsidP="00EE5B34">
      <w:r>
        <w:t>Intent-</w:t>
      </w:r>
      <w:r w:rsidR="008967D2">
        <w:t xml:space="preserve">Used to replace </w:t>
      </w:r>
      <w:r w:rsidR="00AB15DB">
        <w:t>constructors</w:t>
      </w:r>
      <w:r w:rsidR="005C3976">
        <w:t>,</w:t>
      </w:r>
      <w:r w:rsidR="00C736ED">
        <w:t xml:space="preserve"> </w:t>
      </w:r>
      <w:r w:rsidR="00B81A5F">
        <w:t>taking on the job of creating a class</w:t>
      </w:r>
      <w:r w:rsidR="00203561">
        <w:t xml:space="preserve"> and </w:t>
      </w:r>
      <w:r w:rsidR="003D04B4">
        <w:t>determining</w:t>
      </w:r>
      <w:r w:rsidR="00AA66A5">
        <w:t xml:space="preserve"> the type of that </w:t>
      </w:r>
      <w:r w:rsidR="003D04B4">
        <w:t>instantiated object at run-time</w:t>
      </w:r>
      <w:r w:rsidR="005B4DE8" w:rsidRPr="005B4DE8">
        <w:rPr>
          <w:rStyle w:val="Heading1Char"/>
          <w:color w:val="000000"/>
        </w:rPr>
        <w:t xml:space="preserve"> </w:t>
      </w:r>
      <w:r w:rsidR="005B4DE8">
        <w:rPr>
          <w:rStyle w:val="selectable"/>
          <w:color w:val="000000"/>
        </w:rPr>
        <w:t>(</w:t>
      </w:r>
      <w:proofErr w:type="spellStart"/>
      <w:r w:rsidR="005B4DE8">
        <w:rPr>
          <w:rStyle w:val="selectable"/>
          <w:color w:val="000000"/>
        </w:rPr>
        <w:t>Carr</w:t>
      </w:r>
      <w:proofErr w:type="spellEnd"/>
      <w:r w:rsidR="005B4DE8">
        <w:rPr>
          <w:rStyle w:val="selectable"/>
          <w:color w:val="000000"/>
        </w:rPr>
        <w:t>, 2009)</w:t>
      </w:r>
      <w:r w:rsidR="00E70777">
        <w:t>.</w:t>
      </w:r>
    </w:p>
    <w:p w14:paraId="4343EC22" w14:textId="7C44615D" w:rsidR="00870AB7" w:rsidRPr="00F84DA4" w:rsidRDefault="00870AB7" w:rsidP="00EE5B34">
      <w:r>
        <w:t>Structure-</w:t>
      </w:r>
      <w:r w:rsidR="00404F61">
        <w:t xml:space="preserve">Has a return type of the object that </w:t>
      </w:r>
      <w:r w:rsidR="00D36BB7">
        <w:t>will be instantiated</w:t>
      </w:r>
      <w:r w:rsidR="007C1EDF">
        <w:t>.</w:t>
      </w:r>
    </w:p>
    <w:p w14:paraId="2A5F9485" w14:textId="7CD585AB" w:rsidR="00BF0D67" w:rsidRDefault="00AB15DB" w:rsidP="00EE5B34">
      <w:r>
        <w:rPr>
          <w:noProof/>
        </w:rPr>
        <w:drawing>
          <wp:inline distT="0" distB="0" distL="0" distR="0" wp14:anchorId="791E0E38" wp14:editId="18C86A27">
            <wp:extent cx="577215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1638300"/>
                    </a:xfrm>
                    <a:prstGeom prst="rect">
                      <a:avLst/>
                    </a:prstGeom>
                    <a:noFill/>
                    <a:ln>
                      <a:noFill/>
                    </a:ln>
                  </pic:spPr>
                </pic:pic>
              </a:graphicData>
            </a:graphic>
          </wp:inline>
        </w:drawing>
      </w:r>
    </w:p>
    <w:p w14:paraId="2675DBE5" w14:textId="089F7B5F" w:rsidR="00971698" w:rsidRDefault="009E7F6B" w:rsidP="00EE5B34">
      <w:r>
        <w:rPr>
          <w:noProof/>
        </w:rPr>
        <w:drawing>
          <wp:inline distT="0" distB="0" distL="0" distR="0" wp14:anchorId="6124B34E" wp14:editId="30E73BF8">
            <wp:extent cx="5343525" cy="3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352425"/>
                    </a:xfrm>
                    <a:prstGeom prst="rect">
                      <a:avLst/>
                    </a:prstGeom>
                    <a:noFill/>
                    <a:ln>
                      <a:noFill/>
                    </a:ln>
                  </pic:spPr>
                </pic:pic>
              </a:graphicData>
            </a:graphic>
          </wp:inline>
        </w:drawing>
      </w:r>
    </w:p>
    <w:p w14:paraId="694CAC19" w14:textId="2C495B8E" w:rsidR="009E7F6B" w:rsidRDefault="00AA14F6" w:rsidP="00EE5B34">
      <w:r>
        <w:t xml:space="preserve">In my code I have used </w:t>
      </w:r>
      <w:r w:rsidR="00BE2B72">
        <w:t xml:space="preserve">generics so that I can </w:t>
      </w:r>
      <w:r w:rsidR="00834BFC">
        <w:t>instantiate</w:t>
      </w:r>
      <w:r w:rsidR="00BE2B72">
        <w:t xml:space="preserve"> </w:t>
      </w:r>
      <w:r w:rsidR="00834BFC">
        <w:t xml:space="preserve">any class by name as long as they are an </w:t>
      </w:r>
      <w:proofErr w:type="spellStart"/>
      <w:r w:rsidR="00834BFC">
        <w:t>IUpdateable</w:t>
      </w:r>
      <w:proofErr w:type="spellEnd"/>
      <w:r w:rsidR="00834BFC">
        <w:t xml:space="preserve"> </w:t>
      </w:r>
      <w:r w:rsidR="009157B3">
        <w:t>object.</w:t>
      </w:r>
      <w:r w:rsidR="00220688">
        <w:t xml:space="preserve"> The factory pattern is extremely useful for </w:t>
      </w:r>
      <w:r w:rsidR="00FF3849">
        <w:t xml:space="preserve">dependency inversion has they are </w:t>
      </w:r>
      <w:r w:rsidR="00167999">
        <w:t>taking away any dependencies from non-abstract classes</w:t>
      </w:r>
      <w:r w:rsidR="00956976">
        <w:t>.</w:t>
      </w:r>
      <w:r w:rsidR="00AF75F0">
        <w:t xml:space="preserve"> I have used this factory in the making of all my </w:t>
      </w:r>
      <w:proofErr w:type="spellStart"/>
      <w:r w:rsidR="00AF75F0">
        <w:t>IUpdatableObjects</w:t>
      </w:r>
      <w:proofErr w:type="spellEnd"/>
      <w:r w:rsidR="00082EB9">
        <w:t xml:space="preserve"> including Swimmable, </w:t>
      </w:r>
      <w:r w:rsidR="00E5347B">
        <w:t>mouse handler</w:t>
      </w:r>
      <w:r w:rsidR="00394023">
        <w:t xml:space="preserve"> and </w:t>
      </w:r>
      <w:r w:rsidR="00930017">
        <w:t>bubble.</w:t>
      </w:r>
    </w:p>
    <w:p w14:paraId="152B8A02" w14:textId="69BF87AC" w:rsidR="00BF0D67" w:rsidRDefault="00BF0D67" w:rsidP="00EE5B34">
      <w:pPr>
        <w:rPr>
          <w:u w:val="single"/>
        </w:rPr>
      </w:pPr>
      <w:r w:rsidRPr="00BF0D67">
        <w:rPr>
          <w:u w:val="single"/>
        </w:rPr>
        <w:lastRenderedPageBreak/>
        <w:t>Strategy</w:t>
      </w:r>
      <w:r w:rsidR="007A6B0D">
        <w:rPr>
          <w:u w:val="single"/>
        </w:rPr>
        <w:t xml:space="preserve"> Pattern</w:t>
      </w:r>
    </w:p>
    <w:p w14:paraId="73C4D415" w14:textId="071738F6" w:rsidR="008F587B" w:rsidRPr="00B83097" w:rsidRDefault="008566B0" w:rsidP="00EE5B34">
      <w:r w:rsidRPr="00B83097">
        <w:t>Classification-</w:t>
      </w:r>
      <w:r w:rsidR="00481916" w:rsidRPr="00B83097">
        <w:t>behaviour pattern</w:t>
      </w:r>
      <w:r w:rsidR="00FF311E" w:rsidRPr="00FF311E">
        <w:rPr>
          <w:rStyle w:val="Heading1Char"/>
          <w:color w:val="000000"/>
        </w:rPr>
        <w:t xml:space="preserve"> </w:t>
      </w:r>
      <w:r w:rsidR="00FF311E">
        <w:rPr>
          <w:rStyle w:val="selectable"/>
          <w:color w:val="000000"/>
        </w:rPr>
        <w:t>(</w:t>
      </w:r>
      <w:proofErr w:type="spellStart"/>
      <w:r w:rsidR="00FF311E">
        <w:rPr>
          <w:rStyle w:val="selectable"/>
          <w:color w:val="000000"/>
        </w:rPr>
        <w:t>Carr</w:t>
      </w:r>
      <w:proofErr w:type="spellEnd"/>
      <w:r w:rsidR="00FF311E">
        <w:rPr>
          <w:rStyle w:val="selectable"/>
          <w:color w:val="000000"/>
        </w:rPr>
        <w:t>, 2009)</w:t>
      </w:r>
    </w:p>
    <w:p w14:paraId="5E6D64D2" w14:textId="60E608E2" w:rsidR="00481916" w:rsidRDefault="00481916" w:rsidP="00EE5B34">
      <w:r w:rsidRPr="00B83097">
        <w:t>Intent-</w:t>
      </w:r>
      <w:r w:rsidR="00E3162D" w:rsidRPr="00B83097">
        <w:t xml:space="preserve"> Used for </w:t>
      </w:r>
      <w:r w:rsidR="00916197" w:rsidRPr="00B83097">
        <w:t xml:space="preserve">interchangeable </w:t>
      </w:r>
      <w:r w:rsidR="000406FA" w:rsidRPr="00B83097">
        <w:t xml:space="preserve">behaviours or algorithms </w:t>
      </w:r>
      <w:r w:rsidR="009C23B7" w:rsidRPr="00B83097">
        <w:t>which can be switched between at run time</w:t>
      </w:r>
      <w:r w:rsidR="00FF311E" w:rsidRPr="00FF311E">
        <w:rPr>
          <w:rStyle w:val="Heading1Char"/>
          <w:color w:val="000000"/>
        </w:rPr>
        <w:t xml:space="preserve"> </w:t>
      </w:r>
      <w:r w:rsidR="00FF311E">
        <w:rPr>
          <w:rStyle w:val="selectable"/>
          <w:color w:val="000000"/>
        </w:rPr>
        <w:t>(</w:t>
      </w:r>
      <w:proofErr w:type="spellStart"/>
      <w:r w:rsidR="00FF311E">
        <w:rPr>
          <w:rStyle w:val="selectable"/>
          <w:color w:val="000000"/>
        </w:rPr>
        <w:t>Carr</w:t>
      </w:r>
      <w:proofErr w:type="spellEnd"/>
      <w:r w:rsidR="00FF311E">
        <w:rPr>
          <w:rStyle w:val="selectable"/>
          <w:color w:val="000000"/>
        </w:rPr>
        <w:t>, 2009)</w:t>
      </w:r>
      <w:r w:rsidR="009C23B7" w:rsidRPr="00B83097">
        <w:t>.</w:t>
      </w:r>
    </w:p>
    <w:p w14:paraId="47AA0125" w14:textId="1BBFBF51" w:rsidR="00B83097" w:rsidRDefault="001808A7" w:rsidP="00EE5B34">
      <w:r>
        <w:t>S</w:t>
      </w:r>
      <w:r w:rsidR="007C5EA0">
        <w:t>tructure</w:t>
      </w:r>
      <w:r>
        <w:t>-</w:t>
      </w:r>
      <w:r w:rsidR="00042CC2">
        <w:t xml:space="preserve">At least 2 </w:t>
      </w:r>
      <w:r w:rsidR="00170EB0">
        <w:t>classes of the same type</w:t>
      </w:r>
      <w:r w:rsidR="006C4D8D">
        <w:t xml:space="preserve">, which can be </w:t>
      </w:r>
      <w:r w:rsidR="00901441">
        <w:t>substituted with each other</w:t>
      </w:r>
      <w:r w:rsidR="00D00072">
        <w:t xml:space="preserve">, usually be </w:t>
      </w:r>
      <w:r w:rsidR="004C78E7">
        <w:t>subtype</w:t>
      </w:r>
      <w:r w:rsidR="00D00072">
        <w:t xml:space="preserve"> polymorphism.</w:t>
      </w:r>
    </w:p>
    <w:p w14:paraId="261B56FA" w14:textId="77777777" w:rsidR="00324A14" w:rsidRDefault="00324A14" w:rsidP="00EE5B34"/>
    <w:p w14:paraId="48F1D8E0" w14:textId="090DBE37" w:rsidR="00544A12" w:rsidRDefault="00544A12" w:rsidP="00EE5B34">
      <w:r>
        <w:t xml:space="preserve">In my code I have used this pattern for </w:t>
      </w:r>
      <w:r w:rsidR="00324A14">
        <w:t xml:space="preserve">the behaviours of the fish, because I realised that some fish have the same </w:t>
      </w:r>
      <w:r w:rsidR="00D40547">
        <w:t>movement behaviour, where some do not. With this in mind I need</w:t>
      </w:r>
      <w:r w:rsidR="00521AA6">
        <w:t>ed</w:t>
      </w:r>
      <w:r w:rsidR="00D40547">
        <w:t xml:space="preserve"> a way to </w:t>
      </w:r>
      <w:r w:rsidR="006B5242">
        <w:t xml:space="preserve">use </w:t>
      </w:r>
      <w:r w:rsidR="00EE0474">
        <w:t xml:space="preserve">the same interface </w:t>
      </w:r>
      <w:r w:rsidR="00782BA1">
        <w:t xml:space="preserve">for all </w:t>
      </w:r>
      <w:r w:rsidR="0097494E">
        <w:t>behaviours but</w:t>
      </w:r>
      <w:r w:rsidR="00782BA1">
        <w:t xml:space="preserve"> </w:t>
      </w:r>
      <w:r w:rsidR="008B02DB">
        <w:t>have the ability to change</w:t>
      </w:r>
      <w:r w:rsidR="0006568B">
        <w:t xml:space="preserve"> the instance of the behaviour at runtime. </w:t>
      </w:r>
      <w:r w:rsidR="0097494E">
        <w:t>So,</w:t>
      </w:r>
      <w:r w:rsidR="0006568B">
        <w:t xml:space="preserve"> my implementation of this </w:t>
      </w:r>
      <w:r w:rsidR="000C1844">
        <w:t xml:space="preserve">pattern included a </w:t>
      </w:r>
      <w:proofErr w:type="spellStart"/>
      <w:r w:rsidR="000C1844">
        <w:t>IFishBehaviour</w:t>
      </w:r>
      <w:proofErr w:type="spellEnd"/>
      <w:r w:rsidR="000C1844">
        <w:t xml:space="preserve"> interface and 2 different behaviours one for horizontal </w:t>
      </w:r>
      <w:r w:rsidR="00822CF1">
        <w:t xml:space="preserve">movement and one for diagonal movement. </w:t>
      </w:r>
      <w:r w:rsidR="00C37979">
        <w:t xml:space="preserve">When I instantiate a new </w:t>
      </w:r>
      <w:r w:rsidR="00A544AC">
        <w:t>fish,</w:t>
      </w:r>
      <w:r w:rsidR="00C37979">
        <w:t xml:space="preserve"> I also give them </w:t>
      </w:r>
      <w:r w:rsidR="00D60F26">
        <w:t xml:space="preserve">a behaviour and depending of the fish that is </w:t>
      </w:r>
      <w:r w:rsidR="00522AD3">
        <w:t xml:space="preserve">being instantiated </w:t>
      </w:r>
      <w:r w:rsidR="00AF2483">
        <w:t>the movement behaviour will be different.</w:t>
      </w:r>
    </w:p>
    <w:p w14:paraId="1F276F17" w14:textId="128C3282" w:rsidR="00C373D2" w:rsidRDefault="00C373D2" w:rsidP="00EE5B34"/>
    <w:p w14:paraId="76FADC53" w14:textId="143A2C35" w:rsidR="00A544AC" w:rsidRDefault="00124D23" w:rsidP="00EE5B34">
      <w:r>
        <w:rPr>
          <w:noProof/>
        </w:rPr>
        <w:drawing>
          <wp:inline distT="0" distB="0" distL="0" distR="0" wp14:anchorId="16BEA408" wp14:editId="2AA771EB">
            <wp:extent cx="3981450" cy="179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1790700"/>
                    </a:xfrm>
                    <a:prstGeom prst="rect">
                      <a:avLst/>
                    </a:prstGeom>
                    <a:noFill/>
                    <a:ln>
                      <a:noFill/>
                    </a:ln>
                  </pic:spPr>
                </pic:pic>
              </a:graphicData>
            </a:graphic>
          </wp:inline>
        </w:drawing>
      </w:r>
    </w:p>
    <w:p w14:paraId="3A1266C5" w14:textId="2F608ACE" w:rsidR="00CC11C0" w:rsidRDefault="00CC11C0" w:rsidP="00EE5B34"/>
    <w:p w14:paraId="25B9DFFF" w14:textId="180D885B" w:rsidR="00CC11C0" w:rsidRDefault="00CC11C0" w:rsidP="00EE5B34"/>
    <w:p w14:paraId="48CD55F1" w14:textId="79CE045B" w:rsidR="00CC11C0" w:rsidRDefault="00CC11C0" w:rsidP="00EE5B34"/>
    <w:p w14:paraId="6EC72C22" w14:textId="36A167A9" w:rsidR="00CC11C0" w:rsidRDefault="00124D23" w:rsidP="00EE5B34">
      <w:r>
        <w:rPr>
          <w:noProof/>
        </w:rPr>
        <w:drawing>
          <wp:inline distT="0" distB="0" distL="0" distR="0" wp14:anchorId="691287BF" wp14:editId="06EEA3ED">
            <wp:extent cx="4048125" cy="40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00050"/>
                    </a:xfrm>
                    <a:prstGeom prst="rect">
                      <a:avLst/>
                    </a:prstGeom>
                    <a:noFill/>
                    <a:ln>
                      <a:noFill/>
                    </a:ln>
                  </pic:spPr>
                </pic:pic>
              </a:graphicData>
            </a:graphic>
          </wp:inline>
        </w:drawing>
      </w:r>
    </w:p>
    <w:p w14:paraId="77483E2E" w14:textId="14F7E30A" w:rsidR="00CC11C0" w:rsidRDefault="00CC11C0" w:rsidP="00EE5B34"/>
    <w:p w14:paraId="219E68C4" w14:textId="5525D91B" w:rsidR="00CC11C0" w:rsidRDefault="00CC11C0" w:rsidP="00EE5B34"/>
    <w:p w14:paraId="2806B99A" w14:textId="109CA202" w:rsidR="00CC11C0" w:rsidRDefault="00124D23" w:rsidP="00EE5B34">
      <w:r>
        <w:rPr>
          <w:noProof/>
        </w:rPr>
        <w:drawing>
          <wp:inline distT="0" distB="0" distL="0" distR="0" wp14:anchorId="63FFE1FE" wp14:editId="6A8DC11C">
            <wp:extent cx="4162425" cy="371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371475"/>
                    </a:xfrm>
                    <a:prstGeom prst="rect">
                      <a:avLst/>
                    </a:prstGeom>
                    <a:noFill/>
                    <a:ln>
                      <a:noFill/>
                    </a:ln>
                  </pic:spPr>
                </pic:pic>
              </a:graphicData>
            </a:graphic>
          </wp:inline>
        </w:drawing>
      </w:r>
    </w:p>
    <w:p w14:paraId="32E9DCBE" w14:textId="50C62E01" w:rsidR="00CC11C0" w:rsidRDefault="00CC11C0" w:rsidP="00EE5B34"/>
    <w:p w14:paraId="5DDFB30E" w14:textId="252FFF42" w:rsidR="00CC11C0" w:rsidRDefault="00CC11C0" w:rsidP="00EE5B34"/>
    <w:p w14:paraId="113DA04C" w14:textId="043B421B" w:rsidR="00CC11C0" w:rsidRDefault="00CC11C0" w:rsidP="00EE5B34"/>
    <w:p w14:paraId="7063A5A7" w14:textId="39D6D913" w:rsidR="00CC11C0" w:rsidRDefault="00CC11C0" w:rsidP="00EE5B34"/>
    <w:p w14:paraId="34C7CB9B" w14:textId="77777777" w:rsidR="00CC11C0" w:rsidRPr="00B83097" w:rsidRDefault="00CC11C0" w:rsidP="00EE5B34"/>
    <w:p w14:paraId="424C0C91" w14:textId="6D9F4918" w:rsidR="00F573A5" w:rsidRDefault="009A1E04" w:rsidP="00EE5B34">
      <w:pPr>
        <w:rPr>
          <w:u w:val="single"/>
        </w:rPr>
      </w:pPr>
      <w:r>
        <w:rPr>
          <w:u w:val="single"/>
        </w:rPr>
        <w:lastRenderedPageBreak/>
        <w:t xml:space="preserve">Observer Pattern </w:t>
      </w:r>
    </w:p>
    <w:p w14:paraId="2AA311B6" w14:textId="13AB8B8A" w:rsidR="00A81115" w:rsidRDefault="000E7D69" w:rsidP="00EE5B34">
      <w:r>
        <w:t>Classification-behavioural pattern</w:t>
      </w:r>
      <w:r w:rsidR="00FF311E" w:rsidRPr="00FF311E">
        <w:rPr>
          <w:rStyle w:val="Heading1Char"/>
          <w:color w:val="000000"/>
        </w:rPr>
        <w:t xml:space="preserve"> </w:t>
      </w:r>
      <w:r w:rsidR="00FF311E">
        <w:rPr>
          <w:rStyle w:val="selectable"/>
          <w:color w:val="000000"/>
        </w:rPr>
        <w:t>(</w:t>
      </w:r>
      <w:proofErr w:type="spellStart"/>
      <w:r w:rsidR="00FF311E">
        <w:rPr>
          <w:rStyle w:val="selectable"/>
          <w:color w:val="000000"/>
        </w:rPr>
        <w:t>Carr</w:t>
      </w:r>
      <w:proofErr w:type="spellEnd"/>
      <w:r w:rsidR="00FF311E">
        <w:rPr>
          <w:rStyle w:val="selectable"/>
          <w:color w:val="000000"/>
        </w:rPr>
        <w:t>, 2009)</w:t>
      </w:r>
    </w:p>
    <w:p w14:paraId="016969FC" w14:textId="2FC5E5D6" w:rsidR="000E7D69" w:rsidRDefault="000E7D69" w:rsidP="00EE5B34">
      <w:r>
        <w:t>Intent-</w:t>
      </w:r>
      <w:r w:rsidR="00541583">
        <w:t xml:space="preserve">The observer </w:t>
      </w:r>
      <w:r w:rsidR="00B54841">
        <w:t xml:space="preserve">allows an object to publish its state to other objects and </w:t>
      </w:r>
      <w:r w:rsidR="00596AEB">
        <w:t xml:space="preserve">these objects can subscribe to the event to be notified </w:t>
      </w:r>
      <w:r w:rsidR="0073283C">
        <w:t>with any changes</w:t>
      </w:r>
      <w:r w:rsidR="003E5546" w:rsidRPr="003E5546">
        <w:rPr>
          <w:rStyle w:val="Heading1Char"/>
          <w:color w:val="000000"/>
        </w:rPr>
        <w:t xml:space="preserve"> </w:t>
      </w:r>
      <w:r w:rsidR="003E5546">
        <w:rPr>
          <w:rStyle w:val="selectable"/>
          <w:color w:val="000000"/>
        </w:rPr>
        <w:t>(</w:t>
      </w:r>
      <w:proofErr w:type="spellStart"/>
      <w:r w:rsidR="003E5546">
        <w:rPr>
          <w:rStyle w:val="selectable"/>
          <w:color w:val="000000"/>
        </w:rPr>
        <w:t>Carr</w:t>
      </w:r>
      <w:proofErr w:type="spellEnd"/>
      <w:r w:rsidR="003E5546">
        <w:rPr>
          <w:rStyle w:val="selectable"/>
          <w:color w:val="000000"/>
        </w:rPr>
        <w:t>, 2009)</w:t>
      </w:r>
      <w:r w:rsidR="0073283C">
        <w:t>.</w:t>
      </w:r>
      <w:r w:rsidR="00F05341">
        <w:t xml:space="preserve"> This can be extremely useful for </w:t>
      </w:r>
      <w:r w:rsidR="003568EB">
        <w:t xml:space="preserve">behaviours that </w:t>
      </w:r>
      <w:r w:rsidR="001834C2">
        <w:t>only happen every now and again.</w:t>
      </w:r>
    </w:p>
    <w:p w14:paraId="478EED2C" w14:textId="1B5D97AA" w:rsidR="00461E31" w:rsidRDefault="009530B3" w:rsidP="00EE5B34">
      <w:r>
        <w:t>Structure-</w:t>
      </w:r>
      <w:r w:rsidR="00586EFA">
        <w:t xml:space="preserve">There needs to be </w:t>
      </w:r>
      <w:r w:rsidR="001756A3">
        <w:t xml:space="preserve">at least 2 </w:t>
      </w:r>
      <w:r w:rsidR="00E36583">
        <w:t xml:space="preserve">entities involved in this pattern. One which publishes the event </w:t>
      </w:r>
      <w:r w:rsidR="00996619">
        <w:t xml:space="preserve">to listeners and </w:t>
      </w:r>
      <w:r w:rsidR="00A22A4C">
        <w:t xml:space="preserve">listener, which subscribe to the event </w:t>
      </w:r>
      <w:r w:rsidR="00A070C8">
        <w:t>and get notified when something changes</w:t>
      </w:r>
      <w:r w:rsidR="003E5546" w:rsidRPr="003E5546">
        <w:rPr>
          <w:rStyle w:val="Heading1Char"/>
          <w:color w:val="000000"/>
        </w:rPr>
        <w:t xml:space="preserve"> </w:t>
      </w:r>
      <w:r w:rsidR="001E3EB0">
        <w:rPr>
          <w:noProof/>
        </w:rPr>
        <w:drawing>
          <wp:inline distT="0" distB="0" distL="0" distR="0" wp14:anchorId="70901D5C" wp14:editId="63C352FF">
            <wp:extent cx="4429125" cy="24677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8552" cy="2484183"/>
                    </a:xfrm>
                    <a:prstGeom prst="rect">
                      <a:avLst/>
                    </a:prstGeom>
                    <a:noFill/>
                    <a:ln>
                      <a:noFill/>
                    </a:ln>
                  </pic:spPr>
                </pic:pic>
              </a:graphicData>
            </a:graphic>
          </wp:inline>
        </w:drawing>
      </w:r>
    </w:p>
    <w:p w14:paraId="591B0CF7" w14:textId="185F1F1B" w:rsidR="00C50298" w:rsidRDefault="008F587B" w:rsidP="00EE5B34">
      <w:r>
        <w:rPr>
          <w:noProof/>
        </w:rPr>
        <w:lastRenderedPageBreak/>
        <w:drawing>
          <wp:inline distT="0" distB="0" distL="0" distR="0" wp14:anchorId="72425DDD" wp14:editId="7717DE7E">
            <wp:extent cx="3819525" cy="3918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715" cy="3937926"/>
                    </a:xfrm>
                    <a:prstGeom prst="rect">
                      <a:avLst/>
                    </a:prstGeom>
                    <a:noFill/>
                    <a:ln>
                      <a:noFill/>
                    </a:ln>
                  </pic:spPr>
                </pic:pic>
              </a:graphicData>
            </a:graphic>
          </wp:inline>
        </w:drawing>
      </w:r>
    </w:p>
    <w:p w14:paraId="05DD6F86" w14:textId="48D11C78" w:rsidR="00C50298" w:rsidRDefault="00C50298" w:rsidP="00EE5B34">
      <w:pPr>
        <w:rPr>
          <w:noProof/>
        </w:rPr>
      </w:pPr>
      <w:r>
        <w:t>In my code I have used this pattern for blowing bubbles and for handling mouse input.</w:t>
      </w:r>
      <w:r w:rsidR="004474B9">
        <w:t xml:space="preserve"> </w:t>
      </w:r>
      <w:r w:rsidR="00CA7842">
        <w:t xml:space="preserve">For blowing bubbles, the </w:t>
      </w:r>
      <w:r w:rsidR="00D2001F">
        <w:t xml:space="preserve">listener is the simulation class. This is so that the Simulation can add the bubbles to the </w:t>
      </w:r>
      <w:proofErr w:type="spellStart"/>
      <w:r w:rsidR="00D2001F">
        <w:t>Updatables</w:t>
      </w:r>
      <w:proofErr w:type="spellEnd"/>
      <w:r w:rsidR="00D2001F">
        <w:t xml:space="preserve"> list when they are created, which is need if I want the bubbles to move. </w:t>
      </w:r>
      <w:r w:rsidR="00D83351">
        <w:t>The</w:t>
      </w:r>
      <w:r w:rsidR="00B81EA2">
        <w:t xml:space="preserve">re is a bubble blower which </w:t>
      </w:r>
      <w:r w:rsidR="00DE4603">
        <w:t xml:space="preserve">counts to a certain number, then tells the bubble </w:t>
      </w:r>
      <w:r w:rsidR="00CF3D4C">
        <w:t xml:space="preserve">handler that </w:t>
      </w:r>
      <w:r w:rsidR="006C6162">
        <w:t xml:space="preserve">it can (which is the publisher) </w:t>
      </w:r>
      <w:r w:rsidR="00520DA4">
        <w:t>fire the bubble blow event</w:t>
      </w:r>
      <w:r w:rsidR="003C0285">
        <w:t xml:space="preserve"> and the handler will notify any </w:t>
      </w:r>
      <w:r w:rsidR="00FF370A">
        <w:t xml:space="preserve">listeners subscribed to the event(Simulation) </w:t>
      </w:r>
      <w:r w:rsidR="00E3337E">
        <w:t xml:space="preserve">Simulation </w:t>
      </w:r>
      <w:r w:rsidR="00FF370A">
        <w:t xml:space="preserve">then creates </w:t>
      </w:r>
      <w:r w:rsidR="00E3337E">
        <w:t>the bubble and adds it to</w:t>
      </w:r>
      <w:r w:rsidR="0002042B">
        <w:t xml:space="preserve"> the updatable list.</w:t>
      </w:r>
      <w:r w:rsidR="008F587B">
        <w:rPr>
          <w:noProof/>
        </w:rPr>
        <w:t xml:space="preserve"> </w:t>
      </w:r>
    </w:p>
    <w:p w14:paraId="193E0E53" w14:textId="7CB83AC0" w:rsidR="001E3EB0" w:rsidRDefault="001E3EB0" w:rsidP="00EE5B34">
      <w:pPr>
        <w:rPr>
          <w:noProof/>
        </w:rPr>
      </w:pPr>
    </w:p>
    <w:p w14:paraId="42B2C538" w14:textId="5F44DDB8" w:rsidR="001E3EB0" w:rsidRDefault="001E3EB0" w:rsidP="00EE5B34">
      <w:pPr>
        <w:rPr>
          <w:noProof/>
        </w:rPr>
      </w:pPr>
    </w:p>
    <w:p w14:paraId="6FFAB6A7" w14:textId="003E2A92" w:rsidR="001E3EB0" w:rsidRDefault="001E3EB0" w:rsidP="00EE5B34">
      <w:pPr>
        <w:rPr>
          <w:noProof/>
        </w:rPr>
      </w:pPr>
    </w:p>
    <w:p w14:paraId="6BF3C6ED" w14:textId="02237288" w:rsidR="001E3EB0" w:rsidRDefault="001E3EB0" w:rsidP="00EE5B34">
      <w:pPr>
        <w:rPr>
          <w:noProof/>
        </w:rPr>
      </w:pPr>
    </w:p>
    <w:p w14:paraId="24ED73A5" w14:textId="447A492D" w:rsidR="001E3EB0" w:rsidRDefault="001E3EB0" w:rsidP="00EE5B34">
      <w:pPr>
        <w:rPr>
          <w:noProof/>
        </w:rPr>
      </w:pPr>
    </w:p>
    <w:p w14:paraId="225611BA" w14:textId="5AF2BFE5" w:rsidR="001E3EB0" w:rsidRDefault="001E3EB0" w:rsidP="00EE5B34">
      <w:pPr>
        <w:rPr>
          <w:noProof/>
        </w:rPr>
      </w:pPr>
    </w:p>
    <w:p w14:paraId="2DB89E4B" w14:textId="1E9D5E84" w:rsidR="001E3EB0" w:rsidRDefault="001E3EB0" w:rsidP="00EE5B34">
      <w:pPr>
        <w:rPr>
          <w:noProof/>
        </w:rPr>
      </w:pPr>
    </w:p>
    <w:p w14:paraId="163FBB6F" w14:textId="26063DC2" w:rsidR="001E3EB0" w:rsidRDefault="001E3EB0" w:rsidP="00EE5B34">
      <w:pPr>
        <w:rPr>
          <w:noProof/>
        </w:rPr>
      </w:pPr>
    </w:p>
    <w:p w14:paraId="587C0A4D" w14:textId="77777777" w:rsidR="001E3EB0" w:rsidRPr="000E7D69" w:rsidRDefault="001E3EB0" w:rsidP="00EE5B34"/>
    <w:p w14:paraId="354DAEDA" w14:textId="37F8D71F" w:rsidR="00AB3AFA" w:rsidRDefault="00AB3AFA" w:rsidP="00AB3AFA">
      <w:pPr>
        <w:pStyle w:val="Heading4"/>
        <w:numPr>
          <w:ilvl w:val="1"/>
          <w:numId w:val="13"/>
        </w:numPr>
      </w:pPr>
      <w:r>
        <w:lastRenderedPageBreak/>
        <w:t xml:space="preserve">Efficient </w:t>
      </w:r>
      <w:r w:rsidR="00C40A10">
        <w:t>Design</w:t>
      </w:r>
    </w:p>
    <w:p w14:paraId="354DAEDB" w14:textId="6338C1BF" w:rsidR="00875259" w:rsidRDefault="00C10DB2" w:rsidP="00875259">
      <w:pPr>
        <w:pStyle w:val="ListParagraph"/>
        <w:numPr>
          <w:ilvl w:val="0"/>
          <w:numId w:val="14"/>
        </w:numPr>
        <w:rPr>
          <w:i/>
        </w:rPr>
      </w:pPr>
      <w:r>
        <w:rPr>
          <w:i/>
        </w:rPr>
        <w:t>Briefly e</w:t>
      </w:r>
      <w:r w:rsidR="00DA07D0" w:rsidRPr="00875259">
        <w:rPr>
          <w:i/>
        </w:rPr>
        <w:t xml:space="preserve">xplain </w:t>
      </w:r>
      <w:r>
        <w:rPr>
          <w:i/>
        </w:rPr>
        <w:t>the ‘divide and conquer’ approach to software design, and highlight how this approach influenced your design (</w:t>
      </w:r>
      <w:proofErr w:type="spellStart"/>
      <w:r>
        <w:rPr>
          <w:i/>
        </w:rPr>
        <w:t>eg</w:t>
      </w:r>
      <w:proofErr w:type="spellEnd"/>
      <w:r>
        <w:rPr>
          <w:i/>
        </w:rPr>
        <w:t xml:space="preserve"> in terms of package structure).  </w:t>
      </w:r>
    </w:p>
    <w:p w14:paraId="136D9674" w14:textId="1EDC2196" w:rsidR="00306678" w:rsidRPr="00256114" w:rsidRDefault="00256114" w:rsidP="00306678">
      <w:pPr>
        <w:pStyle w:val="ListParagraph"/>
        <w:rPr>
          <w:iCs/>
        </w:rPr>
      </w:pPr>
      <w:r>
        <w:rPr>
          <w:iCs/>
        </w:rPr>
        <w:t xml:space="preserve">Divide and </w:t>
      </w:r>
      <w:r w:rsidR="00B65404">
        <w:rPr>
          <w:iCs/>
        </w:rPr>
        <w:t>conquer</w:t>
      </w:r>
      <w:r w:rsidR="0039541C">
        <w:rPr>
          <w:iCs/>
        </w:rPr>
        <w:t xml:space="preserve"> is the process of </w:t>
      </w:r>
      <w:r w:rsidR="005A2DD4">
        <w:rPr>
          <w:iCs/>
        </w:rPr>
        <w:t>break</w:t>
      </w:r>
      <w:r w:rsidR="005C138D">
        <w:rPr>
          <w:iCs/>
        </w:rPr>
        <w:t xml:space="preserve"> a problem apart and dividing it into </w:t>
      </w:r>
      <w:r w:rsidR="006D3EFC">
        <w:rPr>
          <w:iCs/>
        </w:rPr>
        <w:t>simpler</w:t>
      </w:r>
      <w:r w:rsidR="004266A5">
        <w:rPr>
          <w:iCs/>
        </w:rPr>
        <w:t>,</w:t>
      </w:r>
      <w:r w:rsidR="006D3EFC">
        <w:rPr>
          <w:iCs/>
        </w:rPr>
        <w:t xml:space="preserve"> more maintainable problems.</w:t>
      </w:r>
      <w:r w:rsidR="00C32849">
        <w:rPr>
          <w:iCs/>
        </w:rPr>
        <w:t xml:space="preserve"> A problem is divided into separate parts, so that </w:t>
      </w:r>
      <w:r w:rsidR="00B41287">
        <w:rPr>
          <w:iCs/>
        </w:rPr>
        <w:t>you can handle each part separately</w:t>
      </w:r>
      <w:r w:rsidR="00B25857">
        <w:rPr>
          <w:iCs/>
        </w:rPr>
        <w:t xml:space="preserve">. Each </w:t>
      </w:r>
      <w:r w:rsidR="007F3950">
        <w:rPr>
          <w:iCs/>
        </w:rPr>
        <w:t xml:space="preserve">of the smaller parts of the problem </w:t>
      </w:r>
      <w:r w:rsidR="00B56C1B">
        <w:rPr>
          <w:iCs/>
        </w:rPr>
        <w:t>being hand</w:t>
      </w:r>
      <w:r w:rsidR="007909BB">
        <w:rPr>
          <w:iCs/>
        </w:rPr>
        <w:t>led</w:t>
      </w:r>
      <w:r w:rsidR="00602D0B">
        <w:rPr>
          <w:iCs/>
        </w:rPr>
        <w:t xml:space="preserve"> is much less complex </w:t>
      </w:r>
      <w:r w:rsidR="0088507C">
        <w:rPr>
          <w:iCs/>
        </w:rPr>
        <w:t>than dealing with the problem as a whole</w:t>
      </w:r>
      <w:r w:rsidR="004F2E50">
        <w:rPr>
          <w:iCs/>
        </w:rPr>
        <w:t>, thus we can “conquer” it</w:t>
      </w:r>
      <w:r w:rsidR="00FC4DA8">
        <w:rPr>
          <w:iCs/>
        </w:rPr>
        <w:t>.</w:t>
      </w:r>
      <w:r w:rsidR="004B667C">
        <w:rPr>
          <w:rStyle w:val="selectable"/>
          <w:color w:val="000000"/>
        </w:rPr>
        <w:t>(</w:t>
      </w:r>
      <w:proofErr w:type="spellStart"/>
      <w:r w:rsidR="004B667C">
        <w:rPr>
          <w:rStyle w:val="selectable"/>
          <w:color w:val="000000"/>
        </w:rPr>
        <w:t>Makabee</w:t>
      </w:r>
      <w:proofErr w:type="spellEnd"/>
      <w:r w:rsidR="004B667C">
        <w:rPr>
          <w:rStyle w:val="selectable"/>
          <w:color w:val="000000"/>
        </w:rPr>
        <w:t>, 2011)</w:t>
      </w:r>
      <w:r w:rsidR="00B41287">
        <w:rPr>
          <w:iCs/>
        </w:rPr>
        <w:t>.</w:t>
      </w:r>
      <w:r w:rsidR="00FE4D39">
        <w:rPr>
          <w:iCs/>
        </w:rPr>
        <w:t xml:space="preserve"> In my design</w:t>
      </w:r>
      <w:r w:rsidR="005F08A7">
        <w:rPr>
          <w:iCs/>
        </w:rPr>
        <w:t xml:space="preserve"> I have used this to</w:t>
      </w:r>
      <w:r w:rsidR="00BA131E">
        <w:rPr>
          <w:iCs/>
        </w:rPr>
        <w:t xml:space="preserve"> work out how to </w:t>
      </w:r>
      <w:r w:rsidR="008C300B">
        <w:rPr>
          <w:iCs/>
        </w:rPr>
        <w:t xml:space="preserve">trigger </w:t>
      </w:r>
      <w:r w:rsidR="00382915">
        <w:rPr>
          <w:iCs/>
        </w:rPr>
        <w:t xml:space="preserve">an event that told the simulation to create a bubble, then add it to the </w:t>
      </w:r>
      <w:proofErr w:type="spellStart"/>
      <w:r w:rsidR="00382915">
        <w:rPr>
          <w:iCs/>
        </w:rPr>
        <w:t>updatables</w:t>
      </w:r>
      <w:proofErr w:type="spellEnd"/>
      <w:r w:rsidR="00382915">
        <w:rPr>
          <w:iCs/>
        </w:rPr>
        <w:t xml:space="preserve"> list. At first this problem seemed impossible, but I split the </w:t>
      </w:r>
      <w:r w:rsidR="002D58CC">
        <w:rPr>
          <w:iCs/>
        </w:rPr>
        <w:t>problem into different sections that could be comprehended easily</w:t>
      </w:r>
      <w:r w:rsidR="00D300FF">
        <w:rPr>
          <w:iCs/>
        </w:rPr>
        <w:t xml:space="preserve">. </w:t>
      </w:r>
    </w:p>
    <w:p w14:paraId="00E19017" w14:textId="77777777" w:rsidR="00306678" w:rsidRPr="00306678" w:rsidRDefault="00306678" w:rsidP="00306678">
      <w:pPr>
        <w:pStyle w:val="ListParagraph"/>
        <w:rPr>
          <w:iCs/>
        </w:rPr>
      </w:pPr>
    </w:p>
    <w:p w14:paraId="4FDB38BF" w14:textId="7CC0C1F7" w:rsidR="00850DDD" w:rsidRDefault="00C10DB2" w:rsidP="00875259">
      <w:pPr>
        <w:pStyle w:val="ListParagraph"/>
        <w:numPr>
          <w:ilvl w:val="0"/>
          <w:numId w:val="14"/>
        </w:numPr>
        <w:rPr>
          <w:i/>
        </w:rPr>
      </w:pPr>
      <w:r>
        <w:rPr>
          <w:i/>
        </w:rPr>
        <w:t>Briefly explain what ‘agile discovery’ is, and highlight any parts of your software design that were achieved through use of this process</w:t>
      </w:r>
      <w:r w:rsidR="00850DDD">
        <w:rPr>
          <w:i/>
        </w:rPr>
        <w:t>.</w:t>
      </w:r>
    </w:p>
    <w:p w14:paraId="354DAEDD" w14:textId="77777777" w:rsidR="00875259" w:rsidRDefault="00875259" w:rsidP="002B0337">
      <w:pPr>
        <w:rPr>
          <w:i/>
        </w:rPr>
      </w:pPr>
    </w:p>
    <w:p w14:paraId="354DAEDE" w14:textId="77777777" w:rsidR="003E19E6" w:rsidRDefault="003E19E6" w:rsidP="00875259">
      <w:pPr>
        <w:pStyle w:val="Heading2"/>
        <w:numPr>
          <w:ilvl w:val="0"/>
          <w:numId w:val="13"/>
        </w:numPr>
        <w:rPr>
          <w:sz w:val="32"/>
          <w:szCs w:val="32"/>
        </w:rPr>
      </w:pPr>
      <w:r>
        <w:rPr>
          <w:sz w:val="32"/>
          <w:szCs w:val="32"/>
        </w:rPr>
        <w:t>References</w:t>
      </w:r>
    </w:p>
    <w:p w14:paraId="354DAEDF" w14:textId="6F3226ED" w:rsidR="003E19E6" w:rsidRDefault="003E19E6" w:rsidP="003E19E6">
      <w:pPr>
        <w:rPr>
          <w:i/>
        </w:rPr>
      </w:pPr>
      <w:r w:rsidRPr="003E19E6">
        <w:rPr>
          <w:i/>
        </w:rPr>
        <w:t>List your references here using the Harvard referencing style.</w:t>
      </w:r>
    </w:p>
    <w:p w14:paraId="720C3E4B" w14:textId="77777777" w:rsidR="001F0143" w:rsidRPr="003E19E6" w:rsidRDefault="001F0143" w:rsidP="003E19E6">
      <w:pPr>
        <w:rPr>
          <w:i/>
        </w:rPr>
      </w:pPr>
    </w:p>
    <w:p w14:paraId="69118701" w14:textId="6A6C1234" w:rsidR="00720A25" w:rsidRDefault="00AA7B0F" w:rsidP="003E19E6">
      <w:pPr>
        <w:pStyle w:val="ListParagraph"/>
        <w:ind w:left="360"/>
        <w:rPr>
          <w:rStyle w:val="selectable"/>
          <w:color w:val="000000"/>
        </w:rPr>
      </w:pPr>
      <w:r>
        <w:rPr>
          <w:rStyle w:val="selectable"/>
          <w:color w:val="000000"/>
        </w:rPr>
        <w:t xml:space="preserve">Janssen, T., </w:t>
      </w:r>
      <w:r w:rsidR="0043350D">
        <w:rPr>
          <w:rStyle w:val="selectable"/>
          <w:color w:val="000000"/>
        </w:rPr>
        <w:t>2018</w:t>
      </w:r>
      <w:r>
        <w:rPr>
          <w:rStyle w:val="selectable"/>
          <w:color w:val="000000"/>
        </w:rPr>
        <w:t xml:space="preserve">. </w:t>
      </w:r>
      <w:r>
        <w:rPr>
          <w:rStyle w:val="selectable"/>
          <w:i/>
          <w:iCs/>
          <w:color w:val="000000"/>
        </w:rPr>
        <w:t>SOLID Design Principles Explained: The Single Responsibility Principle</w:t>
      </w:r>
      <w:r>
        <w:rPr>
          <w:rStyle w:val="selectable"/>
          <w:color w:val="000000"/>
        </w:rPr>
        <w:t xml:space="preserve">. [online] </w:t>
      </w:r>
      <w:proofErr w:type="spellStart"/>
      <w:r>
        <w:rPr>
          <w:rStyle w:val="selectable"/>
          <w:color w:val="000000"/>
        </w:rPr>
        <w:t>Stackify</w:t>
      </w:r>
      <w:proofErr w:type="spellEnd"/>
      <w:r>
        <w:rPr>
          <w:rStyle w:val="selectable"/>
          <w:color w:val="000000"/>
        </w:rPr>
        <w:t>. Available at: &lt;https://stackify.com/solid-design-principles/&gt; [Accessed 16 March 2020].</w:t>
      </w:r>
    </w:p>
    <w:p w14:paraId="3C837D55" w14:textId="1B6BF874" w:rsidR="00F161E9" w:rsidRDefault="00F161E9" w:rsidP="003E19E6">
      <w:pPr>
        <w:pStyle w:val="ListParagraph"/>
        <w:ind w:left="360"/>
        <w:rPr>
          <w:rStyle w:val="selectable"/>
          <w:color w:val="000000"/>
        </w:rPr>
      </w:pPr>
    </w:p>
    <w:p w14:paraId="18273410" w14:textId="716B5121" w:rsidR="00F161E9" w:rsidRDefault="00780FF4" w:rsidP="003E19E6">
      <w:pPr>
        <w:pStyle w:val="ListParagraph"/>
        <w:ind w:left="360"/>
        <w:rPr>
          <w:rStyle w:val="selectable"/>
          <w:color w:val="000000"/>
        </w:rPr>
      </w:pPr>
      <w:proofErr w:type="spellStart"/>
      <w:r>
        <w:rPr>
          <w:rStyle w:val="selectable"/>
          <w:color w:val="000000"/>
        </w:rPr>
        <w:t>Makabee</w:t>
      </w:r>
      <w:proofErr w:type="spellEnd"/>
      <w:r>
        <w:rPr>
          <w:rStyle w:val="selectable"/>
          <w:color w:val="000000"/>
        </w:rPr>
        <w:t xml:space="preserve">, H., 2011. </w:t>
      </w:r>
      <w:r>
        <w:rPr>
          <w:rStyle w:val="selectable"/>
          <w:i/>
          <w:iCs/>
          <w:color w:val="000000"/>
        </w:rPr>
        <w:t>Divide-And-Conquer: Coping With Complexity</w:t>
      </w:r>
      <w:r>
        <w:rPr>
          <w:rStyle w:val="selectable"/>
          <w:color w:val="000000"/>
        </w:rPr>
        <w:t>. [online] Effective Software Design. Available at: &lt;https://effectivesoftwaredesign.com/2011/06/06/divide-and-conquer-coping-with-complexity/&gt; [Accessed 16 March 2020].</w:t>
      </w:r>
    </w:p>
    <w:p w14:paraId="3D146363" w14:textId="77777777" w:rsidR="00780FF4" w:rsidRDefault="00780FF4" w:rsidP="003E19E6">
      <w:pPr>
        <w:pStyle w:val="ListParagraph"/>
        <w:ind w:left="360"/>
        <w:rPr>
          <w:rStyle w:val="selectable"/>
          <w:color w:val="000000"/>
        </w:rPr>
      </w:pPr>
    </w:p>
    <w:p w14:paraId="50C569F5" w14:textId="67CE08C2" w:rsidR="00712873" w:rsidRDefault="00F161E9" w:rsidP="003E19E6">
      <w:pPr>
        <w:pStyle w:val="ListParagraph"/>
        <w:ind w:left="360"/>
        <w:rPr>
          <w:rStyle w:val="selectable"/>
          <w:color w:val="000000"/>
        </w:rPr>
      </w:pPr>
      <w:r>
        <w:rPr>
          <w:rStyle w:val="selectable"/>
          <w:color w:val="000000"/>
        </w:rPr>
        <w:t xml:space="preserve">Janssen, T., </w:t>
      </w:r>
      <w:r w:rsidR="006A3860">
        <w:rPr>
          <w:rStyle w:val="selectable"/>
          <w:color w:val="000000"/>
        </w:rPr>
        <w:t>2018</w:t>
      </w:r>
      <w:r>
        <w:rPr>
          <w:rStyle w:val="selectable"/>
          <w:color w:val="000000"/>
        </w:rPr>
        <w:t xml:space="preserve"> </w:t>
      </w:r>
      <w:r>
        <w:rPr>
          <w:rStyle w:val="selectable"/>
          <w:i/>
          <w:iCs/>
          <w:color w:val="000000"/>
        </w:rPr>
        <w:t>SOLID Design Principles Explained: The Open/Closed Principle With Code Examples</w:t>
      </w:r>
      <w:r>
        <w:rPr>
          <w:rStyle w:val="selectable"/>
          <w:color w:val="000000"/>
        </w:rPr>
        <w:t xml:space="preserve">. [online] </w:t>
      </w:r>
      <w:proofErr w:type="spellStart"/>
      <w:r>
        <w:rPr>
          <w:rStyle w:val="selectable"/>
          <w:color w:val="000000"/>
        </w:rPr>
        <w:t>Stackify</w:t>
      </w:r>
      <w:proofErr w:type="spellEnd"/>
      <w:r>
        <w:rPr>
          <w:rStyle w:val="selectable"/>
          <w:color w:val="000000"/>
        </w:rPr>
        <w:t>. Available at: &lt;https://stackify.com/solid-design-open-closed-principle/&gt; [Accessed 16 March 2020].</w:t>
      </w:r>
    </w:p>
    <w:p w14:paraId="6632EEB0" w14:textId="77777777" w:rsidR="00C35D34" w:rsidRDefault="00C35D34" w:rsidP="003E19E6">
      <w:pPr>
        <w:pStyle w:val="ListParagraph"/>
        <w:ind w:left="360"/>
        <w:rPr>
          <w:rStyle w:val="selectable"/>
          <w:color w:val="000000"/>
        </w:rPr>
      </w:pPr>
    </w:p>
    <w:p w14:paraId="5A51D746" w14:textId="0D3D0EFC" w:rsidR="00712873" w:rsidRDefault="00C35D34" w:rsidP="003E19E6">
      <w:pPr>
        <w:pStyle w:val="ListParagraph"/>
        <w:ind w:left="360"/>
        <w:rPr>
          <w:rStyle w:val="selectable"/>
          <w:color w:val="000000"/>
        </w:rPr>
      </w:pPr>
      <w:r>
        <w:rPr>
          <w:rStyle w:val="selectable"/>
          <w:color w:val="000000"/>
        </w:rPr>
        <w:t xml:space="preserve">Janssen, T., 2018. </w:t>
      </w:r>
      <w:r>
        <w:rPr>
          <w:rStyle w:val="selectable"/>
          <w:i/>
          <w:iCs/>
          <w:color w:val="000000"/>
        </w:rPr>
        <w:t>SOLID Design Principles Explained: The Liskov Substitution Principle With Code Examples</w:t>
      </w:r>
      <w:r>
        <w:rPr>
          <w:rStyle w:val="selectable"/>
          <w:color w:val="000000"/>
        </w:rPr>
        <w:t xml:space="preserve">. [online] </w:t>
      </w:r>
      <w:proofErr w:type="spellStart"/>
      <w:r>
        <w:rPr>
          <w:rStyle w:val="selectable"/>
          <w:color w:val="000000"/>
        </w:rPr>
        <w:t>Stackify</w:t>
      </w:r>
      <w:proofErr w:type="spellEnd"/>
      <w:r>
        <w:rPr>
          <w:rStyle w:val="selectable"/>
          <w:color w:val="000000"/>
        </w:rPr>
        <w:t xml:space="preserve">. Available at: </w:t>
      </w:r>
      <w:r>
        <w:rPr>
          <w:rStyle w:val="selectable"/>
          <w:color w:val="000000"/>
        </w:rPr>
        <w:lastRenderedPageBreak/>
        <w:t>&lt;https://stackify.com/solid-design-liskov-substitution-principle/&gt; [Accessed 16 March 2020].</w:t>
      </w:r>
    </w:p>
    <w:p w14:paraId="7A74A43F" w14:textId="77777777" w:rsidR="00C35D34" w:rsidRDefault="00C35D34" w:rsidP="003E19E6">
      <w:pPr>
        <w:pStyle w:val="ListParagraph"/>
        <w:ind w:left="360"/>
        <w:rPr>
          <w:rStyle w:val="selectable"/>
          <w:color w:val="000000"/>
        </w:rPr>
      </w:pPr>
    </w:p>
    <w:p w14:paraId="0F7C0731" w14:textId="125A9327" w:rsidR="00FC0904" w:rsidRDefault="00FC0904" w:rsidP="003E19E6">
      <w:pPr>
        <w:pStyle w:val="ListParagraph"/>
        <w:ind w:left="360"/>
        <w:rPr>
          <w:rStyle w:val="selectable"/>
          <w:color w:val="000000"/>
        </w:rPr>
      </w:pPr>
      <w:r>
        <w:rPr>
          <w:rStyle w:val="selectable"/>
          <w:color w:val="000000"/>
        </w:rPr>
        <w:t xml:space="preserve">Janssen, T., 2018. </w:t>
      </w:r>
      <w:r>
        <w:rPr>
          <w:rStyle w:val="selectable"/>
          <w:i/>
          <w:iCs/>
          <w:color w:val="000000"/>
        </w:rPr>
        <w:t>SOLID Design Principles Explained: Interface Segregation With Code Examples</w:t>
      </w:r>
      <w:r>
        <w:rPr>
          <w:rStyle w:val="selectable"/>
          <w:color w:val="000000"/>
        </w:rPr>
        <w:t xml:space="preserve">. [online] </w:t>
      </w:r>
      <w:proofErr w:type="spellStart"/>
      <w:r>
        <w:rPr>
          <w:rStyle w:val="selectable"/>
          <w:color w:val="000000"/>
        </w:rPr>
        <w:t>Stackify</w:t>
      </w:r>
      <w:proofErr w:type="spellEnd"/>
      <w:r>
        <w:rPr>
          <w:rStyle w:val="selectable"/>
          <w:color w:val="000000"/>
        </w:rPr>
        <w:t>. Available at: &lt;https://stackify.com/interface-segregation-principle/&gt; [Accessed 16 March 2020].</w:t>
      </w:r>
    </w:p>
    <w:p w14:paraId="37CBECE0" w14:textId="77777777" w:rsidR="00922708" w:rsidRDefault="00922708" w:rsidP="003E19E6">
      <w:pPr>
        <w:pStyle w:val="ListParagraph"/>
        <w:ind w:left="360"/>
        <w:rPr>
          <w:rStyle w:val="selectable"/>
          <w:color w:val="000000"/>
        </w:rPr>
      </w:pPr>
    </w:p>
    <w:p w14:paraId="6B4408ED" w14:textId="3AFFFF10" w:rsidR="00540D5E" w:rsidRDefault="00AD1994" w:rsidP="003E19E6">
      <w:pPr>
        <w:pStyle w:val="ListParagraph"/>
        <w:ind w:left="360"/>
        <w:rPr>
          <w:rStyle w:val="selectable"/>
          <w:color w:val="000000"/>
        </w:rPr>
      </w:pPr>
      <w:r>
        <w:rPr>
          <w:rStyle w:val="selectable"/>
          <w:color w:val="000000"/>
        </w:rPr>
        <w:t xml:space="preserve">Janssen, T., 2018. </w:t>
      </w:r>
      <w:r>
        <w:rPr>
          <w:rStyle w:val="selectable"/>
          <w:i/>
          <w:iCs/>
          <w:color w:val="000000"/>
        </w:rPr>
        <w:t>SOLID Design Principles Explained: Dependency Inversion Principle With Code Examples</w:t>
      </w:r>
      <w:r>
        <w:rPr>
          <w:rStyle w:val="selectable"/>
          <w:color w:val="000000"/>
        </w:rPr>
        <w:t xml:space="preserve">. [online] </w:t>
      </w:r>
      <w:proofErr w:type="spellStart"/>
      <w:r>
        <w:rPr>
          <w:rStyle w:val="selectable"/>
          <w:color w:val="000000"/>
        </w:rPr>
        <w:t>Stackify</w:t>
      </w:r>
      <w:proofErr w:type="spellEnd"/>
      <w:r>
        <w:rPr>
          <w:rStyle w:val="selectable"/>
          <w:color w:val="000000"/>
        </w:rPr>
        <w:t>. Available at: &lt;https://stackify.com/dependency-inversion-principle/&gt; [Accessed 16 March 2020].</w:t>
      </w:r>
    </w:p>
    <w:p w14:paraId="09E8CAAE" w14:textId="77777777" w:rsidR="00BB6B07" w:rsidRDefault="00BB6B07" w:rsidP="003E19E6">
      <w:pPr>
        <w:pStyle w:val="ListParagraph"/>
        <w:ind w:left="360"/>
        <w:rPr>
          <w:rStyle w:val="selectable"/>
          <w:color w:val="000000"/>
        </w:rPr>
      </w:pPr>
    </w:p>
    <w:p w14:paraId="17BCB4BA" w14:textId="18416C21" w:rsidR="00DA5F83" w:rsidRDefault="00A35977" w:rsidP="003E19E6">
      <w:pPr>
        <w:pStyle w:val="ListParagraph"/>
        <w:ind w:left="360"/>
        <w:rPr>
          <w:iCs/>
        </w:rPr>
      </w:pPr>
      <w:proofErr w:type="spellStart"/>
      <w:r>
        <w:rPr>
          <w:rStyle w:val="selectable"/>
          <w:color w:val="000000"/>
        </w:rPr>
        <w:t>Carr</w:t>
      </w:r>
      <w:proofErr w:type="spellEnd"/>
      <w:r>
        <w:rPr>
          <w:rStyle w:val="selectable"/>
          <w:color w:val="000000"/>
        </w:rPr>
        <w:t xml:space="preserve">, R., 2009. </w:t>
      </w:r>
      <w:r>
        <w:rPr>
          <w:rStyle w:val="selectable"/>
          <w:i/>
          <w:iCs/>
          <w:color w:val="000000"/>
        </w:rPr>
        <w:t>Gang Of Four Design Patterns</w:t>
      </w:r>
      <w:r>
        <w:rPr>
          <w:rStyle w:val="selectable"/>
          <w:color w:val="000000"/>
        </w:rPr>
        <w:t>. [online] Blackwasp.co.uk. Available at: &lt;http://www.blackwasp.co.uk/gofpatterns.aspx&gt; [Accessed 16 March 2020].</w:t>
      </w:r>
    </w:p>
    <w:p w14:paraId="3709B218" w14:textId="77777777" w:rsidR="001F0143" w:rsidRPr="001F0143" w:rsidRDefault="001F0143" w:rsidP="003E19E6">
      <w:pPr>
        <w:pStyle w:val="ListParagraph"/>
        <w:ind w:left="360"/>
        <w:rPr>
          <w:iCs/>
        </w:rPr>
      </w:pPr>
    </w:p>
    <w:p w14:paraId="354DAEE1" w14:textId="77777777" w:rsidR="00875259" w:rsidRDefault="00875259" w:rsidP="00875259">
      <w:pPr>
        <w:pStyle w:val="Heading2"/>
        <w:numPr>
          <w:ilvl w:val="0"/>
          <w:numId w:val="13"/>
        </w:numPr>
        <w:rPr>
          <w:sz w:val="32"/>
          <w:szCs w:val="32"/>
        </w:rPr>
      </w:pPr>
      <w:r>
        <w:rPr>
          <w:sz w:val="32"/>
          <w:szCs w:val="32"/>
        </w:rPr>
        <w:t>Appendix: Design Document 2</w:t>
      </w:r>
    </w:p>
    <w:p w14:paraId="354DAEE2" w14:textId="77777777" w:rsidR="00875259" w:rsidRPr="00C17772" w:rsidRDefault="00875259" w:rsidP="00875259">
      <w:r>
        <w:rPr>
          <w:i/>
        </w:rPr>
        <w:t>Append here your Design Document for the second milestone.</w:t>
      </w:r>
    </w:p>
    <w:p w14:paraId="543B0C52" w14:textId="77777777" w:rsidR="00C54875" w:rsidRDefault="00C54875" w:rsidP="00C54875">
      <w:pPr>
        <w:pStyle w:val="Heading1"/>
        <w:jc w:val="center"/>
        <w:rPr>
          <w:sz w:val="40"/>
          <w:szCs w:val="40"/>
        </w:rPr>
      </w:pPr>
    </w:p>
    <w:p w14:paraId="78547C1A" w14:textId="77777777" w:rsidR="00C54875" w:rsidRDefault="00C54875" w:rsidP="00C54875">
      <w:pPr>
        <w:pStyle w:val="Heading1"/>
        <w:jc w:val="center"/>
        <w:rPr>
          <w:sz w:val="40"/>
          <w:szCs w:val="40"/>
        </w:rPr>
      </w:pPr>
    </w:p>
    <w:p w14:paraId="700927AF" w14:textId="77777777" w:rsidR="00C54875" w:rsidRDefault="00C54875" w:rsidP="00C54875">
      <w:pPr>
        <w:jc w:val="center"/>
      </w:pPr>
    </w:p>
    <w:p w14:paraId="2A4460A8" w14:textId="77777777" w:rsidR="00C54875" w:rsidRDefault="00C54875" w:rsidP="00C54875">
      <w:pPr>
        <w:jc w:val="center"/>
        <w:rPr>
          <w:szCs w:val="28"/>
        </w:rPr>
      </w:pPr>
    </w:p>
    <w:p w14:paraId="1C3CDF15" w14:textId="77777777" w:rsidR="00C54875" w:rsidRDefault="00C54875" w:rsidP="00C54875">
      <w:pPr>
        <w:jc w:val="center"/>
        <w:rPr>
          <w:szCs w:val="28"/>
        </w:rPr>
      </w:pPr>
    </w:p>
    <w:p w14:paraId="6646D822" w14:textId="77777777" w:rsidR="00C54875" w:rsidRDefault="00C54875" w:rsidP="00C54875">
      <w:pPr>
        <w:jc w:val="center"/>
        <w:rPr>
          <w:szCs w:val="28"/>
        </w:rPr>
      </w:pPr>
    </w:p>
    <w:p w14:paraId="46DE7056" w14:textId="77777777" w:rsidR="00C54875" w:rsidRDefault="00C54875" w:rsidP="00C54875">
      <w:pPr>
        <w:jc w:val="center"/>
        <w:rPr>
          <w:szCs w:val="28"/>
        </w:rPr>
      </w:pPr>
    </w:p>
    <w:p w14:paraId="5E8860DE" w14:textId="77777777" w:rsidR="00C54875" w:rsidRDefault="00C54875" w:rsidP="00C54875">
      <w:pPr>
        <w:jc w:val="center"/>
        <w:rPr>
          <w:szCs w:val="28"/>
        </w:rPr>
      </w:pPr>
    </w:p>
    <w:p w14:paraId="30F90562" w14:textId="77777777" w:rsidR="00C54875" w:rsidRDefault="00C54875" w:rsidP="00C54875">
      <w:pPr>
        <w:jc w:val="center"/>
        <w:rPr>
          <w:szCs w:val="28"/>
        </w:rPr>
      </w:pPr>
    </w:p>
    <w:p w14:paraId="5C50472F" w14:textId="77777777" w:rsidR="00C54875" w:rsidRDefault="00C54875" w:rsidP="00C54875">
      <w:pPr>
        <w:jc w:val="center"/>
        <w:rPr>
          <w:szCs w:val="28"/>
        </w:rPr>
      </w:pPr>
    </w:p>
    <w:p w14:paraId="0EC7B3F6" w14:textId="77777777" w:rsidR="00C54875" w:rsidRDefault="00C54875" w:rsidP="00C54875">
      <w:pPr>
        <w:jc w:val="center"/>
        <w:rPr>
          <w:szCs w:val="28"/>
        </w:rPr>
      </w:pPr>
    </w:p>
    <w:p w14:paraId="71EDC3B2" w14:textId="77777777" w:rsidR="00C54875" w:rsidRPr="00D04148" w:rsidRDefault="00C54875" w:rsidP="00C54875">
      <w:pPr>
        <w:rPr>
          <w:szCs w:val="28"/>
        </w:rPr>
      </w:pPr>
      <w:r>
        <w:rPr>
          <w:szCs w:val="28"/>
        </w:rPr>
        <w:br w:type="page"/>
      </w:r>
    </w:p>
    <w:p w14:paraId="4979661F" w14:textId="77777777" w:rsidR="00C54875" w:rsidRPr="0015760C" w:rsidRDefault="00C54875" w:rsidP="00C54875">
      <w:pPr>
        <w:pStyle w:val="Heading3"/>
        <w:numPr>
          <w:ilvl w:val="0"/>
          <w:numId w:val="13"/>
        </w:numPr>
      </w:pPr>
      <w:r w:rsidRPr="0015760C">
        <w:lastRenderedPageBreak/>
        <w:t>Introduction</w:t>
      </w:r>
    </w:p>
    <w:p w14:paraId="514F80D0" w14:textId="77777777" w:rsidR="00C54875" w:rsidRPr="0014343A" w:rsidRDefault="00C54875" w:rsidP="00C54875">
      <w:pPr>
        <w:pStyle w:val="ListParagraph"/>
        <w:ind w:left="360"/>
        <w:rPr>
          <w:rFonts w:ascii="Calibri" w:hAnsi="Calibri" w:cs="Calibri"/>
        </w:rPr>
      </w:pPr>
      <w:r w:rsidRPr="0014343A">
        <w:rPr>
          <w:rFonts w:ascii="Calibri" w:hAnsi="Calibri" w:cs="Calibri"/>
        </w:rPr>
        <w:t xml:space="preserve">This document contains a detailed analysis on the software that has been outlined in the specification. The program essentially displays </w:t>
      </w:r>
      <w:r>
        <w:rPr>
          <w:rFonts w:ascii="Calibri" w:hAnsi="Calibri" w:cs="Calibri"/>
        </w:rPr>
        <w:t>10</w:t>
      </w:r>
      <w:r w:rsidRPr="0014343A">
        <w:rPr>
          <w:rFonts w:ascii="Calibri" w:hAnsi="Calibri" w:cs="Calibri"/>
        </w:rPr>
        <w:t xml:space="preserve"> different aquatic creatures within an aquarium and allows them to all swim around within that aquarium</w:t>
      </w:r>
      <w:r>
        <w:rPr>
          <w:rFonts w:ascii="Calibri" w:hAnsi="Calibri" w:cs="Calibri"/>
        </w:rPr>
        <w:t xml:space="preserve"> while blowing bubbles</w:t>
      </w:r>
      <w:r w:rsidRPr="0014343A">
        <w:rPr>
          <w:rFonts w:ascii="Calibri" w:hAnsi="Calibri" w:cs="Calibri"/>
        </w:rPr>
        <w:t>.</w:t>
      </w:r>
    </w:p>
    <w:p w14:paraId="720D8553" w14:textId="77777777" w:rsidR="00C54875" w:rsidRPr="0015760C" w:rsidRDefault="00C54875" w:rsidP="00C54875">
      <w:pPr>
        <w:rPr>
          <w:rFonts w:ascii="Calibri" w:hAnsi="Calibri" w:cs="Calibri"/>
        </w:rPr>
      </w:pPr>
    </w:p>
    <w:p w14:paraId="0BC0B239" w14:textId="77777777" w:rsidR="00C54875" w:rsidRPr="00455B5D" w:rsidRDefault="00C54875" w:rsidP="00C54875">
      <w:pPr>
        <w:pStyle w:val="Heading3"/>
        <w:numPr>
          <w:ilvl w:val="0"/>
          <w:numId w:val="13"/>
        </w:numPr>
      </w:pPr>
      <w:r>
        <w:t>Problem Analysis</w:t>
      </w:r>
    </w:p>
    <w:p w14:paraId="7A81EBED" w14:textId="77777777" w:rsidR="00C54875" w:rsidRDefault="00C54875" w:rsidP="00C54875">
      <w:pPr>
        <w:rPr>
          <w:i/>
        </w:rPr>
      </w:pPr>
      <w:r>
        <w:rPr>
          <w:i/>
        </w:rPr>
        <w:t xml:space="preserve">This should be revised from milestone 1 </w:t>
      </w:r>
      <w:r w:rsidRPr="00EE5B34">
        <w:rPr>
          <w:i/>
        </w:rPr>
        <w:t xml:space="preserve">to </w:t>
      </w:r>
      <w:r>
        <w:rPr>
          <w:i/>
        </w:rPr>
        <w:t>accommodate the new client brief.</w:t>
      </w:r>
    </w:p>
    <w:p w14:paraId="6544DE47" w14:textId="77777777" w:rsidR="00C54875" w:rsidRDefault="00C54875" w:rsidP="00C54875">
      <w:pPr>
        <w:rPr>
          <w:i/>
        </w:rPr>
      </w:pPr>
    </w:p>
    <w:p w14:paraId="1E103B50" w14:textId="77777777" w:rsidR="00C54875" w:rsidRPr="00C53BCD" w:rsidRDefault="00C54875" w:rsidP="00C54875">
      <w:r>
        <w:rPr>
          <w:iCs/>
        </w:rPr>
        <w:t xml:space="preserve">The client brief states that there must be 10 moving fish with at least a </w:t>
      </w:r>
      <w:proofErr w:type="spellStart"/>
      <w:r>
        <w:rPr>
          <w:iCs/>
        </w:rPr>
        <w:t>JavaFish</w:t>
      </w:r>
      <w:proofErr w:type="spellEnd"/>
      <w:r>
        <w:rPr>
          <w:iCs/>
        </w:rPr>
        <w:t xml:space="preserve">, SeaHorse and an Urchin that all move within the aquarium. The fish do not interact with each other in anyway, so there is no need to implement collision between the fish. </w:t>
      </w:r>
      <w:r>
        <w:t xml:space="preserve">The client brief also states that each fish must be facing the direction that they are swimming, therefore I must add some code that alters the fish’s orientation once they have successfully reached the edge of the screen. The </w:t>
      </w:r>
      <w:proofErr w:type="spellStart"/>
      <w:r>
        <w:t>JavaFish</w:t>
      </w:r>
      <w:proofErr w:type="spellEnd"/>
      <w:r>
        <w:t xml:space="preserve"> and Urchin must both swim horizontally, while the SeaHorse must swim diagonally. All fish’s speed must be randomly chosen on start-up and must be between 0.005 and 0.05. All of the above problems have been solved in the first milestone; therefore, I will use similar solutions within this program. The SeaHorse and </w:t>
      </w:r>
      <w:proofErr w:type="spellStart"/>
      <w:r>
        <w:t>JavaFish</w:t>
      </w:r>
      <w:proofErr w:type="spellEnd"/>
      <w:r>
        <w:t xml:space="preserve"> must be randomly positioned within the boundaries of the aquarium. This problem could be solved in a similar manor to how I solve the random speed problem. In which case I will create a method that is shared by all entities, which randomly selects numbers for the x and y based on the certain parameters given. Meanwhile, the client brief does not state whether they want the Urchin to have a random x position, only that they want the urchin to be placed at the bottom of the screen. Therefore, an assumption here would be that I can make the Urchin have a set position instead of a random one. And because there will already be a method named </w:t>
      </w:r>
      <w:proofErr w:type="spellStart"/>
      <w:r>
        <w:t>setPosition</w:t>
      </w:r>
      <w:proofErr w:type="spellEnd"/>
      <w:r>
        <w:t xml:space="preserve"> for the random position, I will be able to use method overloading to use the same method name but use different parameters and return value. Possibly the biggest problem to solve within the client brief is to make each fish with a visible mouth emit bubbles. Assuming that this problem will require the use of collections (lists, arrays), there will need to be a function that allows the removal of the bubbles from the array and the world. Otherwise, this will cause the program to crash due to too many objects being left unmanaged. Luckily, this method already exists within the core framework, so I will just need to call upon this method to remove the bubbles. The desirables within the client brief are to give the aquarium some appropriate </w:t>
      </w:r>
      <w:r>
        <w:lastRenderedPageBreak/>
        <w:t>sounds, for example the bubbles making a sound when they pop. Solving this should prove to be an easy task, because in theory all I need to do is play a sound during the event of the bubble reaching the top of the screen. The other desirable is to allow some of the fish to gain a burst of acceleration at random intervals. Thankfully, in milestone one I gave a similar solution, where I made my orange fish have random bursts of acceleration and deceleration.</w:t>
      </w:r>
    </w:p>
    <w:p w14:paraId="6FC026A7" w14:textId="77777777" w:rsidR="00C54875" w:rsidRPr="000F7289" w:rsidRDefault="00C54875" w:rsidP="00C54875">
      <w:pPr>
        <w:rPr>
          <w:iCs/>
        </w:rPr>
      </w:pPr>
    </w:p>
    <w:p w14:paraId="3997D685" w14:textId="77777777" w:rsidR="00C54875" w:rsidRDefault="00C54875" w:rsidP="00C54875"/>
    <w:p w14:paraId="110D7DEB" w14:textId="77777777" w:rsidR="00C54875" w:rsidRDefault="00C54875" w:rsidP="00C54875">
      <w:pPr>
        <w:pStyle w:val="Heading2"/>
        <w:numPr>
          <w:ilvl w:val="0"/>
          <w:numId w:val="13"/>
        </w:numPr>
        <w:rPr>
          <w:sz w:val="32"/>
          <w:szCs w:val="32"/>
        </w:rPr>
      </w:pPr>
      <w:r>
        <w:rPr>
          <w:sz w:val="32"/>
          <w:szCs w:val="32"/>
        </w:rPr>
        <w:t>OO Software Design</w:t>
      </w:r>
    </w:p>
    <w:p w14:paraId="4DA44C6E" w14:textId="77777777" w:rsidR="00C54875" w:rsidRDefault="00C54875" w:rsidP="00C54875">
      <w:pPr>
        <w:rPr>
          <w:iCs/>
          <w:szCs w:val="28"/>
        </w:rPr>
      </w:pPr>
      <w:r>
        <w:rPr>
          <w:iCs/>
          <w:noProof/>
          <w:szCs w:val="28"/>
        </w:rPr>
        <w:drawing>
          <wp:inline distT="0" distB="0" distL="0" distR="0" wp14:anchorId="66F7A12C" wp14:editId="44EF08E6">
            <wp:extent cx="6210300" cy="341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8349" cy="3423585"/>
                    </a:xfrm>
                    <a:prstGeom prst="rect">
                      <a:avLst/>
                    </a:prstGeom>
                    <a:noFill/>
                    <a:ln>
                      <a:noFill/>
                    </a:ln>
                  </pic:spPr>
                </pic:pic>
              </a:graphicData>
            </a:graphic>
          </wp:inline>
        </w:drawing>
      </w:r>
    </w:p>
    <w:p w14:paraId="3314EA4F" w14:textId="77777777" w:rsidR="00C54875" w:rsidRDefault="00C54875" w:rsidP="00C54875">
      <w:pPr>
        <w:rPr>
          <w:iCs/>
          <w:szCs w:val="28"/>
        </w:rPr>
      </w:pPr>
    </w:p>
    <w:p w14:paraId="446DA414" w14:textId="77777777" w:rsidR="00C54875" w:rsidRDefault="00C54875" w:rsidP="00C54875">
      <w:pPr>
        <w:rPr>
          <w:iCs/>
          <w:szCs w:val="28"/>
        </w:rPr>
      </w:pPr>
    </w:p>
    <w:p w14:paraId="3D3C62C4" w14:textId="77777777" w:rsidR="00C54875" w:rsidRDefault="00C54875" w:rsidP="00C54875">
      <w:pPr>
        <w:rPr>
          <w:iCs/>
          <w:szCs w:val="28"/>
        </w:rPr>
      </w:pPr>
      <w:r>
        <w:rPr>
          <w:iCs/>
          <w:szCs w:val="28"/>
        </w:rPr>
        <w:t xml:space="preserve">This is a package diagram of my software. It shows the dependencies between each package and which package will import which. Behaviours will contain all the fish’s behaviours such as acceleration and </w:t>
      </w:r>
      <w:proofErr w:type="spellStart"/>
      <w:r>
        <w:rPr>
          <w:iCs/>
          <w:szCs w:val="28"/>
        </w:rPr>
        <w:t>bubbleBlower</w:t>
      </w:r>
      <w:proofErr w:type="spellEnd"/>
      <w:r>
        <w:rPr>
          <w:iCs/>
          <w:szCs w:val="28"/>
        </w:rPr>
        <w:t xml:space="preserve">. Entities will contain all of the entities including bubble, </w:t>
      </w:r>
      <w:proofErr w:type="spellStart"/>
      <w:r>
        <w:rPr>
          <w:iCs/>
          <w:szCs w:val="28"/>
        </w:rPr>
        <w:t>JavaFish</w:t>
      </w:r>
      <w:proofErr w:type="spellEnd"/>
      <w:r>
        <w:rPr>
          <w:iCs/>
          <w:szCs w:val="28"/>
        </w:rPr>
        <w:t xml:space="preserve">, </w:t>
      </w:r>
      <w:proofErr w:type="spellStart"/>
      <w:r>
        <w:rPr>
          <w:iCs/>
          <w:szCs w:val="28"/>
        </w:rPr>
        <w:t>OrangeFish</w:t>
      </w:r>
      <w:proofErr w:type="spellEnd"/>
      <w:r>
        <w:rPr>
          <w:iCs/>
          <w:szCs w:val="28"/>
        </w:rPr>
        <w:t xml:space="preserve">, SeaHorse and Urchin. It also will contain the parent class for all these entities and the class is an abstract class called entity. </w:t>
      </w:r>
      <w:proofErr w:type="spellStart"/>
      <w:r>
        <w:rPr>
          <w:iCs/>
          <w:szCs w:val="28"/>
        </w:rPr>
        <w:t>UserCode</w:t>
      </w:r>
      <w:proofErr w:type="spellEnd"/>
      <w:r>
        <w:rPr>
          <w:iCs/>
          <w:szCs w:val="28"/>
        </w:rPr>
        <w:t xml:space="preserve"> will contain the simulation, main class and the Vector3 class. Framework contains the base code that uses Env3D to create the simulation. </w:t>
      </w:r>
      <w:proofErr w:type="spellStart"/>
      <w:r>
        <w:rPr>
          <w:iCs/>
          <w:szCs w:val="28"/>
        </w:rPr>
        <w:t>IDisplayObject</w:t>
      </w:r>
      <w:proofErr w:type="spellEnd"/>
      <w:r>
        <w:rPr>
          <w:iCs/>
          <w:szCs w:val="28"/>
        </w:rPr>
        <w:t xml:space="preserve">, </w:t>
      </w:r>
      <w:proofErr w:type="spellStart"/>
      <w:r>
        <w:rPr>
          <w:iCs/>
          <w:szCs w:val="28"/>
        </w:rPr>
        <w:t>DisplayObject</w:t>
      </w:r>
      <w:proofErr w:type="spellEnd"/>
      <w:r>
        <w:rPr>
          <w:iCs/>
          <w:szCs w:val="28"/>
        </w:rPr>
        <w:t xml:space="preserve">, </w:t>
      </w:r>
      <w:proofErr w:type="spellStart"/>
      <w:r>
        <w:rPr>
          <w:iCs/>
          <w:szCs w:val="28"/>
        </w:rPr>
        <w:t>ICore</w:t>
      </w:r>
      <w:proofErr w:type="spellEnd"/>
      <w:r>
        <w:rPr>
          <w:iCs/>
          <w:szCs w:val="28"/>
        </w:rPr>
        <w:t xml:space="preserve"> and Core are all classes that reside in the Framework package.</w:t>
      </w:r>
    </w:p>
    <w:p w14:paraId="50A5C854" w14:textId="77777777" w:rsidR="00C54875" w:rsidRDefault="00C54875" w:rsidP="00C54875">
      <w:pPr>
        <w:rPr>
          <w:iCs/>
          <w:szCs w:val="28"/>
        </w:rPr>
      </w:pPr>
      <w:r>
        <w:rPr>
          <w:noProof/>
          <w:szCs w:val="28"/>
        </w:rPr>
        <w:lastRenderedPageBreak/>
        <w:drawing>
          <wp:anchor distT="0" distB="0" distL="114300" distR="114300" simplePos="0" relativeHeight="251660288" behindDoc="1" locked="0" layoutInCell="1" allowOverlap="1" wp14:anchorId="21353952" wp14:editId="11E4C97F">
            <wp:simplePos x="0" y="0"/>
            <wp:positionH relativeFrom="column">
              <wp:posOffset>-571500</wp:posOffset>
            </wp:positionH>
            <wp:positionV relativeFrom="paragraph">
              <wp:posOffset>237490</wp:posOffset>
            </wp:positionV>
            <wp:extent cx="7181215" cy="4429125"/>
            <wp:effectExtent l="0" t="0" r="0" b="0"/>
            <wp:wrapTight wrapText="bothSides">
              <wp:wrapPolygon edited="0">
                <wp:start x="0" y="0"/>
                <wp:lineTo x="0" y="21554"/>
                <wp:lineTo x="21545" y="21554"/>
                <wp:lineTo x="215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81215"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3112A" w14:textId="77777777" w:rsidR="00C54875" w:rsidRDefault="00C54875" w:rsidP="00C54875">
      <w:pPr>
        <w:rPr>
          <w:iCs/>
          <w:szCs w:val="28"/>
        </w:rPr>
      </w:pPr>
      <w:r>
        <w:rPr>
          <w:iCs/>
          <w:szCs w:val="28"/>
        </w:rPr>
        <w:t xml:space="preserve">Here is a class diagram show the hierarchal structure of my </w:t>
      </w:r>
      <w:proofErr w:type="spellStart"/>
      <w:r>
        <w:rPr>
          <w:iCs/>
          <w:szCs w:val="28"/>
        </w:rPr>
        <w:t>UserCode</w:t>
      </w:r>
      <w:proofErr w:type="spellEnd"/>
      <w:r>
        <w:rPr>
          <w:iCs/>
          <w:szCs w:val="28"/>
        </w:rPr>
        <w:t xml:space="preserve"> package. There will be 3 different classes called Main, simulation and Vector3. Vector3 holds the </w:t>
      </w:r>
      <w:proofErr w:type="spellStart"/>
      <w:r>
        <w:rPr>
          <w:iCs/>
          <w:szCs w:val="28"/>
        </w:rPr>
        <w:t>x,y</w:t>
      </w:r>
      <w:proofErr w:type="spellEnd"/>
      <w:r>
        <w:rPr>
          <w:iCs/>
          <w:szCs w:val="28"/>
        </w:rPr>
        <w:t xml:space="preserve"> and z position of an entity. Therefore, all the entities will have a ‘has a’ relationship with Vector3. The Main class contains a static main method, will makes the software executable. It composes Simulation. Simulation is the main hub for creating the fish. Therefore, Simulation will have a ‘has a’ relationship with most of the entities within the software. All the fish will have a static type of </w:t>
      </w:r>
      <w:proofErr w:type="spellStart"/>
      <w:r>
        <w:rPr>
          <w:iCs/>
          <w:szCs w:val="28"/>
        </w:rPr>
        <w:t>IDisplayObject</w:t>
      </w:r>
      <w:proofErr w:type="spellEnd"/>
      <w:r>
        <w:rPr>
          <w:iCs/>
          <w:szCs w:val="28"/>
        </w:rPr>
        <w:t xml:space="preserve">, which means the Simulation class will import </w:t>
      </w:r>
      <w:proofErr w:type="spellStart"/>
      <w:r>
        <w:rPr>
          <w:iCs/>
          <w:szCs w:val="28"/>
        </w:rPr>
        <w:t>IDisplayObject</w:t>
      </w:r>
      <w:proofErr w:type="spellEnd"/>
      <w:r>
        <w:rPr>
          <w:iCs/>
          <w:szCs w:val="28"/>
        </w:rPr>
        <w:t xml:space="preserve">. It also will contain a reference to </w:t>
      </w:r>
      <w:proofErr w:type="spellStart"/>
      <w:r>
        <w:rPr>
          <w:iCs/>
          <w:szCs w:val="28"/>
        </w:rPr>
        <w:t>ICore</w:t>
      </w:r>
      <w:proofErr w:type="spellEnd"/>
      <w:r>
        <w:rPr>
          <w:iCs/>
          <w:szCs w:val="28"/>
        </w:rPr>
        <w:t xml:space="preserve"> and so will need to import </w:t>
      </w:r>
      <w:proofErr w:type="spellStart"/>
      <w:r>
        <w:rPr>
          <w:iCs/>
          <w:szCs w:val="28"/>
        </w:rPr>
        <w:t>Framework.ICore</w:t>
      </w:r>
      <w:proofErr w:type="spellEnd"/>
      <w:r>
        <w:rPr>
          <w:iCs/>
          <w:szCs w:val="28"/>
        </w:rPr>
        <w:t xml:space="preserve">. The Populate method will call upon a method inside Core to add all the entities to a list and the scene. The </w:t>
      </w:r>
      <w:proofErr w:type="spellStart"/>
      <w:r>
        <w:rPr>
          <w:iCs/>
          <w:szCs w:val="28"/>
        </w:rPr>
        <w:t>DisplayObject</w:t>
      </w:r>
      <w:proofErr w:type="spellEnd"/>
      <w:r>
        <w:rPr>
          <w:iCs/>
          <w:szCs w:val="28"/>
        </w:rPr>
        <w:t xml:space="preserve"> class will import Vecor3, so that all the </w:t>
      </w:r>
      <w:proofErr w:type="spellStart"/>
      <w:r>
        <w:rPr>
          <w:iCs/>
          <w:szCs w:val="28"/>
        </w:rPr>
        <w:t>DisplayObjects</w:t>
      </w:r>
      <w:proofErr w:type="spellEnd"/>
      <w:r>
        <w:rPr>
          <w:iCs/>
          <w:szCs w:val="28"/>
        </w:rPr>
        <w:t xml:space="preserve"> can use the same Vector3 member.</w:t>
      </w:r>
    </w:p>
    <w:p w14:paraId="27B63926" w14:textId="77777777" w:rsidR="00C54875" w:rsidRDefault="00C54875" w:rsidP="00C54875">
      <w:pPr>
        <w:rPr>
          <w:iCs/>
          <w:szCs w:val="28"/>
        </w:rPr>
      </w:pPr>
    </w:p>
    <w:p w14:paraId="14BB25D3" w14:textId="77777777" w:rsidR="00C54875" w:rsidRDefault="00C54875" w:rsidP="00C54875">
      <w:pPr>
        <w:rPr>
          <w:iCs/>
          <w:szCs w:val="28"/>
        </w:rPr>
      </w:pPr>
    </w:p>
    <w:p w14:paraId="6AA6D0EA" w14:textId="77777777" w:rsidR="00C54875" w:rsidRDefault="00C54875" w:rsidP="00C54875">
      <w:pPr>
        <w:rPr>
          <w:iCs/>
          <w:szCs w:val="28"/>
        </w:rPr>
      </w:pPr>
    </w:p>
    <w:p w14:paraId="1CA982DE" w14:textId="77777777" w:rsidR="00C54875" w:rsidRDefault="00C54875" w:rsidP="00C54875">
      <w:pPr>
        <w:rPr>
          <w:iCs/>
          <w:szCs w:val="28"/>
        </w:rPr>
      </w:pPr>
      <w:r>
        <w:rPr>
          <w:noProof/>
          <w:szCs w:val="28"/>
        </w:rPr>
        <w:lastRenderedPageBreak/>
        <w:drawing>
          <wp:anchor distT="0" distB="0" distL="114300" distR="114300" simplePos="0" relativeHeight="251661312" behindDoc="1" locked="0" layoutInCell="1" allowOverlap="1" wp14:anchorId="1112C44A" wp14:editId="1800F25F">
            <wp:simplePos x="0" y="0"/>
            <wp:positionH relativeFrom="column">
              <wp:posOffset>-828675</wp:posOffset>
            </wp:positionH>
            <wp:positionV relativeFrom="paragraph">
              <wp:posOffset>175895</wp:posOffset>
            </wp:positionV>
            <wp:extent cx="7600950" cy="5210175"/>
            <wp:effectExtent l="0" t="0" r="0" b="0"/>
            <wp:wrapTight wrapText="bothSides">
              <wp:wrapPolygon edited="0">
                <wp:start x="0" y="0"/>
                <wp:lineTo x="0" y="21561"/>
                <wp:lineTo x="21546" y="21561"/>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00950" cy="521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E3AAB" w14:textId="77777777" w:rsidR="00C54875" w:rsidRPr="0027717B" w:rsidRDefault="00C54875" w:rsidP="00C54875">
      <w:pPr>
        <w:rPr>
          <w:iCs/>
          <w:szCs w:val="28"/>
        </w:rPr>
      </w:pPr>
    </w:p>
    <w:p w14:paraId="72ED788D" w14:textId="77777777" w:rsidR="00C54875" w:rsidRDefault="00C54875" w:rsidP="00C54875">
      <w:pPr>
        <w:rPr>
          <w:szCs w:val="28"/>
        </w:rPr>
      </w:pPr>
      <w:r>
        <w:rPr>
          <w:szCs w:val="28"/>
        </w:rPr>
        <w:t xml:space="preserve">The Entities package resides inside the </w:t>
      </w:r>
      <w:proofErr w:type="spellStart"/>
      <w:r>
        <w:rPr>
          <w:szCs w:val="28"/>
        </w:rPr>
        <w:t>UserCode</w:t>
      </w:r>
      <w:proofErr w:type="spellEnd"/>
      <w:r>
        <w:rPr>
          <w:szCs w:val="28"/>
        </w:rPr>
        <w:t xml:space="preserve"> package and contains the </w:t>
      </w:r>
      <w:proofErr w:type="spellStart"/>
      <w:r>
        <w:rPr>
          <w:szCs w:val="28"/>
        </w:rPr>
        <w:t>OrangeFish</w:t>
      </w:r>
      <w:proofErr w:type="spellEnd"/>
      <w:r>
        <w:rPr>
          <w:szCs w:val="28"/>
        </w:rPr>
        <w:t xml:space="preserve">, </w:t>
      </w:r>
      <w:proofErr w:type="spellStart"/>
      <w:r>
        <w:rPr>
          <w:szCs w:val="28"/>
        </w:rPr>
        <w:t>JavaFish</w:t>
      </w:r>
      <w:proofErr w:type="spellEnd"/>
      <w:r>
        <w:rPr>
          <w:szCs w:val="28"/>
        </w:rPr>
        <w:t xml:space="preserve">, SeaHorse, Urchin, Bubble and Entities classes. All the fish have similar members and methods, because they inherit a lot of methods from the Entities Class. All the fish also will have a ‘has a’ relationship will most of the behaviours. Entities imports </w:t>
      </w:r>
      <w:proofErr w:type="spellStart"/>
      <w:r>
        <w:rPr>
          <w:szCs w:val="28"/>
        </w:rPr>
        <w:t>DisplayObject</w:t>
      </w:r>
      <w:proofErr w:type="spellEnd"/>
      <w:r>
        <w:rPr>
          <w:szCs w:val="28"/>
        </w:rPr>
        <w:t xml:space="preserve">, because it will extend </w:t>
      </w:r>
      <w:proofErr w:type="spellStart"/>
      <w:r>
        <w:rPr>
          <w:szCs w:val="28"/>
        </w:rPr>
        <w:t>DisplayObject</w:t>
      </w:r>
      <w:proofErr w:type="spellEnd"/>
      <w:r>
        <w:rPr>
          <w:szCs w:val="28"/>
        </w:rPr>
        <w:t xml:space="preserve"> from the Framework package. bubble Behaviour, which resides in the behaviours package will have a ‘has a’ relationship with the Bubble class.</w:t>
      </w:r>
    </w:p>
    <w:p w14:paraId="1B36AF89" w14:textId="77777777" w:rsidR="00C54875" w:rsidRDefault="00C54875" w:rsidP="00C54875">
      <w:pPr>
        <w:rPr>
          <w:szCs w:val="28"/>
        </w:rPr>
      </w:pPr>
    </w:p>
    <w:p w14:paraId="1BF8ED6B" w14:textId="77777777" w:rsidR="00C54875" w:rsidRDefault="00C54875" w:rsidP="00C54875">
      <w:pPr>
        <w:rPr>
          <w:szCs w:val="28"/>
        </w:rPr>
      </w:pPr>
    </w:p>
    <w:p w14:paraId="37B8E2C3" w14:textId="77777777" w:rsidR="00C54875" w:rsidRDefault="00C54875" w:rsidP="00C54875">
      <w:pPr>
        <w:rPr>
          <w:szCs w:val="28"/>
        </w:rPr>
      </w:pPr>
    </w:p>
    <w:p w14:paraId="4AE011DB" w14:textId="77777777" w:rsidR="00C54875" w:rsidRDefault="00C54875" w:rsidP="00C54875">
      <w:pPr>
        <w:rPr>
          <w:szCs w:val="28"/>
        </w:rPr>
      </w:pPr>
      <w:r>
        <w:rPr>
          <w:noProof/>
          <w:szCs w:val="28"/>
        </w:rPr>
        <w:lastRenderedPageBreak/>
        <w:drawing>
          <wp:anchor distT="0" distB="0" distL="114300" distR="114300" simplePos="0" relativeHeight="251662336" behindDoc="1" locked="0" layoutInCell="1" allowOverlap="1" wp14:anchorId="775EF5C8" wp14:editId="1108009B">
            <wp:simplePos x="0" y="0"/>
            <wp:positionH relativeFrom="column">
              <wp:posOffset>-497205</wp:posOffset>
            </wp:positionH>
            <wp:positionV relativeFrom="paragraph">
              <wp:posOffset>277495</wp:posOffset>
            </wp:positionV>
            <wp:extent cx="7298055" cy="4818380"/>
            <wp:effectExtent l="0" t="0" r="0" b="0"/>
            <wp:wrapTight wrapText="bothSides">
              <wp:wrapPolygon edited="0">
                <wp:start x="0" y="0"/>
                <wp:lineTo x="0" y="21520"/>
                <wp:lineTo x="21538" y="2152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8055" cy="481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19CF2F" w14:textId="77777777" w:rsidR="00C54875" w:rsidRDefault="00C54875" w:rsidP="00C54875">
      <w:pPr>
        <w:rPr>
          <w:szCs w:val="28"/>
        </w:rPr>
      </w:pPr>
    </w:p>
    <w:p w14:paraId="262E02A3" w14:textId="77777777" w:rsidR="00C54875" w:rsidRDefault="00C54875" w:rsidP="00C54875">
      <w:pPr>
        <w:rPr>
          <w:szCs w:val="28"/>
        </w:rPr>
      </w:pPr>
    </w:p>
    <w:p w14:paraId="4E27E268" w14:textId="77777777" w:rsidR="00C54875" w:rsidRDefault="00C54875" w:rsidP="00C54875">
      <w:pPr>
        <w:rPr>
          <w:szCs w:val="28"/>
        </w:rPr>
      </w:pPr>
    </w:p>
    <w:p w14:paraId="6B259CA6" w14:textId="77777777" w:rsidR="00C54875" w:rsidRDefault="00C54875" w:rsidP="00C54875">
      <w:pPr>
        <w:rPr>
          <w:szCs w:val="28"/>
        </w:rPr>
      </w:pPr>
      <w:r>
        <w:rPr>
          <w:szCs w:val="28"/>
        </w:rPr>
        <w:t xml:space="preserve">The behaviour package will use an interface called </w:t>
      </w:r>
      <w:proofErr w:type="spellStart"/>
      <w:r>
        <w:rPr>
          <w:szCs w:val="28"/>
        </w:rPr>
        <w:t>IFishBehaviour</w:t>
      </w:r>
      <w:proofErr w:type="spellEnd"/>
      <w:r>
        <w:rPr>
          <w:szCs w:val="28"/>
        </w:rPr>
        <w:t xml:space="preserve"> which will be implemented by the </w:t>
      </w:r>
      <w:proofErr w:type="spellStart"/>
      <w:r>
        <w:rPr>
          <w:szCs w:val="28"/>
        </w:rPr>
        <w:t>fishBehaviour</w:t>
      </w:r>
      <w:proofErr w:type="spellEnd"/>
      <w:r>
        <w:rPr>
          <w:szCs w:val="28"/>
        </w:rPr>
        <w:t xml:space="preserve"> class. The </w:t>
      </w:r>
      <w:proofErr w:type="spellStart"/>
      <w:r>
        <w:rPr>
          <w:szCs w:val="28"/>
        </w:rPr>
        <w:t>fishBehaviour</w:t>
      </w:r>
      <w:proofErr w:type="spellEnd"/>
      <w:r>
        <w:rPr>
          <w:szCs w:val="28"/>
        </w:rPr>
        <w:t xml:space="preserve"> class will have 3 child classes that have an ‘is a’ relationship. These will be called </w:t>
      </w:r>
      <w:proofErr w:type="spellStart"/>
      <w:r>
        <w:rPr>
          <w:szCs w:val="28"/>
        </w:rPr>
        <w:t>seaHorseBehaviour,accBehaviour</w:t>
      </w:r>
      <w:proofErr w:type="spellEnd"/>
      <w:r>
        <w:rPr>
          <w:szCs w:val="28"/>
        </w:rPr>
        <w:t xml:space="preserve"> and </w:t>
      </w:r>
      <w:proofErr w:type="spellStart"/>
      <w:r>
        <w:rPr>
          <w:szCs w:val="28"/>
        </w:rPr>
        <w:t>normalSwimBehaviour</w:t>
      </w:r>
      <w:proofErr w:type="spellEnd"/>
      <w:r>
        <w:rPr>
          <w:szCs w:val="28"/>
        </w:rPr>
        <w:t xml:space="preserve">. These will all control how the fish will swim. The </w:t>
      </w:r>
      <w:proofErr w:type="spellStart"/>
      <w:r>
        <w:rPr>
          <w:szCs w:val="28"/>
        </w:rPr>
        <w:t>bubbleBlower</w:t>
      </w:r>
      <w:proofErr w:type="spellEnd"/>
      <w:r>
        <w:rPr>
          <w:szCs w:val="28"/>
        </w:rPr>
        <w:t xml:space="preserve"> class will import the Framework package to use core and </w:t>
      </w:r>
      <w:proofErr w:type="spellStart"/>
      <w:r>
        <w:rPr>
          <w:szCs w:val="28"/>
        </w:rPr>
        <w:t>IDisplayObject</w:t>
      </w:r>
      <w:proofErr w:type="spellEnd"/>
      <w:r>
        <w:rPr>
          <w:szCs w:val="28"/>
        </w:rPr>
        <w:t xml:space="preserve">. This is so that the bubbles can be placed on the scene and added to the </w:t>
      </w:r>
      <w:proofErr w:type="spellStart"/>
      <w:r>
        <w:rPr>
          <w:szCs w:val="28"/>
        </w:rPr>
        <w:t>DisplayObjects</w:t>
      </w:r>
      <w:proofErr w:type="spellEnd"/>
      <w:r>
        <w:rPr>
          <w:szCs w:val="28"/>
        </w:rPr>
        <w:t xml:space="preserve"> array inside </w:t>
      </w:r>
      <w:proofErr w:type="spellStart"/>
      <w:r>
        <w:rPr>
          <w:szCs w:val="28"/>
        </w:rPr>
        <w:t>DisplayObjecs.cs</w:t>
      </w:r>
      <w:proofErr w:type="spellEnd"/>
      <w:r>
        <w:rPr>
          <w:szCs w:val="28"/>
        </w:rPr>
        <w:t>.</w:t>
      </w:r>
    </w:p>
    <w:p w14:paraId="1CF78996" w14:textId="77777777" w:rsidR="00C54875" w:rsidRDefault="00C54875" w:rsidP="00C54875">
      <w:pPr>
        <w:rPr>
          <w:szCs w:val="28"/>
        </w:rPr>
      </w:pPr>
    </w:p>
    <w:p w14:paraId="5F660DF1" w14:textId="77777777" w:rsidR="00C54875" w:rsidRDefault="00C54875" w:rsidP="00C54875">
      <w:pPr>
        <w:rPr>
          <w:szCs w:val="28"/>
        </w:rPr>
      </w:pPr>
    </w:p>
    <w:p w14:paraId="6931B735" w14:textId="77777777" w:rsidR="00C54875" w:rsidRDefault="00C54875" w:rsidP="00C54875">
      <w:pPr>
        <w:rPr>
          <w:szCs w:val="28"/>
        </w:rPr>
      </w:pPr>
    </w:p>
    <w:p w14:paraId="334E523B" w14:textId="77777777" w:rsidR="00C54875" w:rsidRDefault="00C54875" w:rsidP="00C54875">
      <w:pPr>
        <w:pStyle w:val="Heading2"/>
        <w:numPr>
          <w:ilvl w:val="0"/>
          <w:numId w:val="13"/>
        </w:numPr>
        <w:rPr>
          <w:sz w:val="32"/>
          <w:szCs w:val="32"/>
        </w:rPr>
      </w:pPr>
      <w:r>
        <w:rPr>
          <w:sz w:val="32"/>
          <w:szCs w:val="32"/>
        </w:rPr>
        <w:lastRenderedPageBreak/>
        <w:t>Test Strategy</w:t>
      </w:r>
    </w:p>
    <w:p w14:paraId="5EB58370" w14:textId="77777777" w:rsidR="00C54875" w:rsidRDefault="00C54875" w:rsidP="00C54875">
      <w:r>
        <w:t xml:space="preserve">This software will include a unit test, which tests the </w:t>
      </w:r>
      <w:proofErr w:type="spellStart"/>
      <w:r>
        <w:t>bubbleBlower</w:t>
      </w:r>
      <w:proofErr w:type="spellEnd"/>
      <w:r>
        <w:t xml:space="preserve"> class and the parameter that will be passed to the </w:t>
      </w:r>
      <w:proofErr w:type="spellStart"/>
      <w:r>
        <w:t>blowBubble</w:t>
      </w:r>
      <w:proofErr w:type="spellEnd"/>
      <w:r>
        <w:t xml:space="preserve">() method. The parameters are </w:t>
      </w:r>
      <w:proofErr w:type="spellStart"/>
      <w:r>
        <w:t>bubbleAmount</w:t>
      </w:r>
      <w:proofErr w:type="spellEnd"/>
      <w:r>
        <w:t xml:space="preserve"> which is an integer that defines how many bubbles will be created. The other 2 parameters are x and y values, and these are both double. To test these parameters, I will need to check if these parameters are in between a certain amount and if the value goes outside this amount, then I will throw and exception. Therefore, I will need to create some user exceptions for each parameter. For the </w:t>
      </w:r>
      <w:proofErr w:type="spellStart"/>
      <w:r>
        <w:t>bubbleAmount</w:t>
      </w:r>
      <w:proofErr w:type="spellEnd"/>
      <w:r>
        <w:t xml:space="preserve"> I will use a simple out of bounds exception that is thrown when the </w:t>
      </w:r>
      <w:proofErr w:type="spellStart"/>
      <w:r>
        <w:t>bubbleAmount</w:t>
      </w:r>
      <w:proofErr w:type="spellEnd"/>
      <w:r>
        <w:t xml:space="preserve"> is too high or too low. For the x and y values, to test this, I can just check to the if they are less that the lowest x and y values or more than the highest x and y values of the aquarium. Then if the position of the fish is outside these bounds, then I will throw an </w:t>
      </w:r>
      <w:proofErr w:type="spellStart"/>
      <w:r>
        <w:t>EntityOutsideAquariumBounds</w:t>
      </w:r>
      <w:proofErr w:type="spellEnd"/>
      <w:r>
        <w:t xml:space="preserve"> exception. The unit tests will test a number of different combinations that the parameter could contain, in hopes to test for every possible outcome. This way I will receive an exception no matter what numbers are given to the parameters of </w:t>
      </w:r>
      <w:proofErr w:type="spellStart"/>
      <w:r>
        <w:t>blowBubbles</w:t>
      </w:r>
      <w:proofErr w:type="spellEnd"/>
      <w:r>
        <w:t>().</w:t>
      </w:r>
    </w:p>
    <w:p w14:paraId="74805001" w14:textId="77777777" w:rsidR="00C54875" w:rsidRDefault="00C54875" w:rsidP="00C54875"/>
    <w:p w14:paraId="798A1AEA" w14:textId="77777777" w:rsidR="00C54875" w:rsidRDefault="00C54875" w:rsidP="00C54875"/>
    <w:p w14:paraId="42377A38" w14:textId="77777777" w:rsidR="00C54875" w:rsidRPr="00F579F6" w:rsidRDefault="00C54875" w:rsidP="00C54875">
      <w:pPr>
        <w:rPr>
          <w:u w:val="single"/>
        </w:rPr>
      </w:pPr>
      <w:r w:rsidRPr="00F579F6">
        <w:rPr>
          <w:u w:val="single"/>
        </w:rPr>
        <w:t>Unit tests in action</w:t>
      </w:r>
    </w:p>
    <w:p w14:paraId="65588FE2" w14:textId="77777777" w:rsidR="00C54875" w:rsidRDefault="00C54875" w:rsidP="00C54875"/>
    <w:p w14:paraId="1194AD44" w14:textId="77777777" w:rsidR="00C54875" w:rsidRDefault="00C54875" w:rsidP="00C54875">
      <w:r>
        <w:rPr>
          <w:noProof/>
        </w:rPr>
        <w:drawing>
          <wp:inline distT="0" distB="0" distL="0" distR="0" wp14:anchorId="7B0BF307" wp14:editId="147740A4">
            <wp:extent cx="3676650" cy="114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1143000"/>
                    </a:xfrm>
                    <a:prstGeom prst="rect">
                      <a:avLst/>
                    </a:prstGeom>
                    <a:noFill/>
                    <a:ln>
                      <a:noFill/>
                    </a:ln>
                  </pic:spPr>
                </pic:pic>
              </a:graphicData>
            </a:graphic>
          </wp:inline>
        </w:drawing>
      </w:r>
    </w:p>
    <w:p w14:paraId="0FC7CD37" w14:textId="77777777" w:rsidR="00C54875" w:rsidRDefault="00C54875" w:rsidP="00C54875"/>
    <w:p w14:paraId="7F1883B4" w14:textId="77777777" w:rsidR="00C54875" w:rsidRDefault="00C54875" w:rsidP="00C54875"/>
    <w:p w14:paraId="6A819097" w14:textId="77777777" w:rsidR="00C54875" w:rsidRDefault="00C54875" w:rsidP="00C54875">
      <w:r>
        <w:t xml:space="preserve">The Unit test contains 5 different tests , testing against conditions to see of the exceptions get thrown or not. All 5 tests have passed and work as expected. </w:t>
      </w:r>
    </w:p>
    <w:p w14:paraId="0794E8F8" w14:textId="77777777" w:rsidR="00C54875" w:rsidRDefault="00C54875" w:rsidP="00C54875"/>
    <w:p w14:paraId="76BA2C16" w14:textId="77777777" w:rsidR="00C54875" w:rsidRDefault="00C54875" w:rsidP="00C54875"/>
    <w:p w14:paraId="5F3A3875" w14:textId="77777777" w:rsidR="00C54875" w:rsidRDefault="00C54875" w:rsidP="00C54875"/>
    <w:p w14:paraId="5794D311" w14:textId="77777777" w:rsidR="00C54875" w:rsidRDefault="00C54875" w:rsidP="00C54875"/>
    <w:p w14:paraId="037228F8" w14:textId="77777777" w:rsidR="00C54875" w:rsidRDefault="00C54875" w:rsidP="00C54875"/>
    <w:p w14:paraId="4D9A53E3" w14:textId="77777777" w:rsidR="00C54875" w:rsidRDefault="00C54875" w:rsidP="00C54875"/>
    <w:p w14:paraId="3491023C" w14:textId="77777777" w:rsidR="00C54875" w:rsidRDefault="00C54875" w:rsidP="00C54875">
      <w:r>
        <w:rPr>
          <w:noProof/>
        </w:rPr>
        <w:lastRenderedPageBreak/>
        <w:drawing>
          <wp:anchor distT="0" distB="0" distL="114300" distR="114300" simplePos="0" relativeHeight="251667456" behindDoc="1" locked="0" layoutInCell="1" allowOverlap="1" wp14:anchorId="3DF79909" wp14:editId="5EB6D6B8">
            <wp:simplePos x="0" y="0"/>
            <wp:positionH relativeFrom="column">
              <wp:posOffset>-66675</wp:posOffset>
            </wp:positionH>
            <wp:positionV relativeFrom="paragraph">
              <wp:posOffset>4421505</wp:posOffset>
            </wp:positionV>
            <wp:extent cx="5934075" cy="4029075"/>
            <wp:effectExtent l="0" t="0" r="0" b="0"/>
            <wp:wrapTight wrapText="bothSides">
              <wp:wrapPolygon edited="0">
                <wp:start x="0" y="0"/>
                <wp:lineTo x="0" y="21549"/>
                <wp:lineTo x="21565" y="21549"/>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275832A1" wp14:editId="7D9AFF89">
            <wp:simplePos x="0" y="0"/>
            <wp:positionH relativeFrom="column">
              <wp:posOffset>0</wp:posOffset>
            </wp:positionH>
            <wp:positionV relativeFrom="paragraph">
              <wp:posOffset>278130</wp:posOffset>
            </wp:positionV>
            <wp:extent cx="5343525" cy="4006850"/>
            <wp:effectExtent l="0" t="0" r="0" b="0"/>
            <wp:wrapTight wrapText="bothSides">
              <wp:wrapPolygon edited="0">
                <wp:start x="0" y="0"/>
                <wp:lineTo x="0" y="21463"/>
                <wp:lineTo x="21561" y="21463"/>
                <wp:lineTo x="215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400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F7850" w14:textId="77777777" w:rsidR="00C54875" w:rsidRDefault="00C54875" w:rsidP="00C54875"/>
    <w:p w14:paraId="7E875798" w14:textId="77777777" w:rsidR="00C54875" w:rsidRDefault="00C54875" w:rsidP="00C54875"/>
    <w:p w14:paraId="29386DD0" w14:textId="77777777" w:rsidR="00C54875" w:rsidRDefault="00C54875" w:rsidP="00C54875"/>
    <w:p w14:paraId="74D98752" w14:textId="77777777" w:rsidR="00C54875" w:rsidRDefault="00C54875" w:rsidP="00C54875"/>
    <w:p w14:paraId="58294EEC" w14:textId="77777777" w:rsidR="00C54875" w:rsidRDefault="00C54875" w:rsidP="00C54875"/>
    <w:p w14:paraId="43C59092" w14:textId="77777777" w:rsidR="00C54875" w:rsidRDefault="00C54875" w:rsidP="00C54875"/>
    <w:p w14:paraId="0D480CE8" w14:textId="77777777" w:rsidR="00C54875" w:rsidRDefault="00C54875" w:rsidP="00C54875"/>
    <w:p w14:paraId="2023C7EC" w14:textId="77777777" w:rsidR="00C54875" w:rsidRDefault="00C54875" w:rsidP="00C54875"/>
    <w:p w14:paraId="17B95F96" w14:textId="77777777" w:rsidR="00C54875" w:rsidRDefault="00C54875" w:rsidP="00C54875"/>
    <w:p w14:paraId="3D94AF78" w14:textId="77777777" w:rsidR="00C54875" w:rsidRDefault="00C54875" w:rsidP="00C54875"/>
    <w:p w14:paraId="0C1C6E5B" w14:textId="77777777" w:rsidR="00C54875" w:rsidRDefault="00C54875" w:rsidP="00C54875"/>
    <w:p w14:paraId="39C251C8" w14:textId="77777777" w:rsidR="00C54875" w:rsidRDefault="00C54875" w:rsidP="00C54875"/>
    <w:p w14:paraId="6EC82C63" w14:textId="77777777" w:rsidR="00C54875" w:rsidRDefault="00C54875" w:rsidP="00C54875"/>
    <w:p w14:paraId="105BBDCA" w14:textId="77777777" w:rsidR="00C54875" w:rsidRDefault="00C54875" w:rsidP="00C54875"/>
    <w:p w14:paraId="2A8CB08C" w14:textId="77777777" w:rsidR="00C54875" w:rsidRDefault="00C54875" w:rsidP="00C54875"/>
    <w:p w14:paraId="725DAD3E" w14:textId="77777777" w:rsidR="00C54875" w:rsidRDefault="00C54875" w:rsidP="00C54875"/>
    <w:p w14:paraId="0ECC212E" w14:textId="77777777" w:rsidR="00C54875" w:rsidRDefault="00C54875" w:rsidP="00C54875"/>
    <w:p w14:paraId="4821ACB7" w14:textId="77777777" w:rsidR="00C54875" w:rsidRDefault="00C54875" w:rsidP="00C54875"/>
    <w:p w14:paraId="4EEBBB80" w14:textId="77777777" w:rsidR="00C54875" w:rsidRPr="00EE5B34" w:rsidRDefault="00C54875" w:rsidP="00C54875"/>
    <w:p w14:paraId="4485013B" w14:textId="77777777" w:rsidR="00C54875" w:rsidRPr="006009AF" w:rsidRDefault="00C54875" w:rsidP="00C54875">
      <w:pPr>
        <w:pStyle w:val="Heading2"/>
        <w:numPr>
          <w:ilvl w:val="0"/>
          <w:numId w:val="13"/>
        </w:numPr>
        <w:rPr>
          <w:sz w:val="32"/>
          <w:szCs w:val="32"/>
        </w:rPr>
      </w:pPr>
      <w:r>
        <w:rPr>
          <w:sz w:val="32"/>
          <w:szCs w:val="32"/>
        </w:rPr>
        <w:lastRenderedPageBreak/>
        <w:t>Learning Journal</w:t>
      </w:r>
    </w:p>
    <w:p w14:paraId="3D8D0535" w14:textId="77777777" w:rsidR="00C54875" w:rsidRPr="00EE5B34" w:rsidRDefault="00C54875" w:rsidP="00C54875"/>
    <w:p w14:paraId="660D94BF" w14:textId="77777777" w:rsidR="00C54875" w:rsidRDefault="00C54875" w:rsidP="00C54875">
      <w:pPr>
        <w:pStyle w:val="Heading4"/>
        <w:numPr>
          <w:ilvl w:val="1"/>
          <w:numId w:val="13"/>
        </w:numPr>
      </w:pPr>
      <w:r>
        <w:t>Abstract Classes and Interfaces</w:t>
      </w:r>
    </w:p>
    <w:p w14:paraId="32106311" w14:textId="77777777" w:rsidR="00C54875" w:rsidRPr="00D82517" w:rsidRDefault="00C54875" w:rsidP="00C54875">
      <w:pPr>
        <w:rPr>
          <w:i/>
        </w:rPr>
      </w:pPr>
      <w:r w:rsidRPr="00D82517">
        <w:rPr>
          <w:i/>
        </w:rPr>
        <w:t xml:space="preserve">Explain </w:t>
      </w:r>
      <w:r>
        <w:rPr>
          <w:i/>
        </w:rPr>
        <w:t>what Abstract Classes and Interfaces are</w:t>
      </w:r>
      <w:r w:rsidRPr="00D82517">
        <w:rPr>
          <w:i/>
        </w:rPr>
        <w:t xml:space="preserve">, </w:t>
      </w:r>
      <w:r>
        <w:rPr>
          <w:i/>
        </w:rPr>
        <w:t xml:space="preserve">why they are used, </w:t>
      </w:r>
      <w:r w:rsidRPr="00D82517">
        <w:rPr>
          <w:i/>
        </w:rPr>
        <w:t xml:space="preserve">and indicate where in your documentation and/or software </w:t>
      </w:r>
      <w:r>
        <w:rPr>
          <w:i/>
        </w:rPr>
        <w:t>they are used</w:t>
      </w:r>
      <w:r w:rsidRPr="00D82517">
        <w:rPr>
          <w:i/>
        </w:rPr>
        <w:t>.</w:t>
      </w:r>
    </w:p>
    <w:p w14:paraId="39B54A6F" w14:textId="77777777" w:rsidR="00C54875" w:rsidRDefault="00C54875" w:rsidP="00C54875">
      <w:r w:rsidRPr="006000D2">
        <w:rPr>
          <w:b/>
          <w:bCs/>
        </w:rPr>
        <w:t>Abstract classes</w:t>
      </w:r>
      <w:r>
        <w:t xml:space="preserve"> are classes that cannot be instantiated, but they can be </w:t>
      </w:r>
      <w:proofErr w:type="spellStart"/>
      <w:r>
        <w:t>subclassed</w:t>
      </w:r>
      <w:proofErr w:type="spellEnd"/>
      <w:r>
        <w:t>. What this means is that an abstract class cannot be used by another class, unless you use inheritance and/or interfaces. Abstract classes become useful when you expect the child classes of the abstract class to use common methods and fields</w:t>
      </w:r>
      <w:r w:rsidRPr="005A3430">
        <w:t xml:space="preserve"> (Deep, 2019)</w:t>
      </w:r>
      <w:r>
        <w:t>.</w:t>
      </w:r>
    </w:p>
    <w:p w14:paraId="7AF55432" w14:textId="77777777" w:rsidR="00C54875" w:rsidRDefault="00C54875" w:rsidP="00C54875"/>
    <w:p w14:paraId="30ABF422" w14:textId="77777777" w:rsidR="00C54875" w:rsidRDefault="00C54875" w:rsidP="00C54875">
      <w:r w:rsidRPr="006000D2">
        <w:rPr>
          <w:b/>
          <w:bCs/>
        </w:rPr>
        <w:t>Interfaces</w:t>
      </w:r>
      <w:r>
        <w:t xml:space="preserve"> are similar to abstract class, as they also cannot be instantiated. Methods inside an interface do not have a body. This job is for the class that is implementing the interface. Interfaces cannot contain a constructer. This is because the interface cannot directly be used in the creation of objects</w:t>
      </w:r>
      <w:r w:rsidRPr="005A3430">
        <w:rPr>
          <w:rStyle w:val="Heading1Char"/>
          <w:color w:val="000000"/>
        </w:rPr>
        <w:t xml:space="preserve"> </w:t>
      </w:r>
      <w:r>
        <w:rPr>
          <w:rStyle w:val="selectable"/>
          <w:color w:val="000000"/>
        </w:rPr>
        <w:t>(W3schools.com, n.d.)</w:t>
      </w:r>
      <w:r>
        <w:t xml:space="preserve">. </w:t>
      </w:r>
    </w:p>
    <w:p w14:paraId="4FC17A77" w14:textId="77777777" w:rsidR="00C54875" w:rsidRDefault="00C54875" w:rsidP="00C54875"/>
    <w:p w14:paraId="4C841753" w14:textId="77777777" w:rsidR="00C54875" w:rsidRDefault="00C54875" w:rsidP="00C54875">
      <w:r>
        <w:t>The reasons for using an interface are to make the program more secure, by hiding certain details and only displaying the details that are important</w:t>
      </w:r>
      <w:r w:rsidRPr="005A3430">
        <w:rPr>
          <w:rStyle w:val="Heading1Char"/>
          <w:color w:val="000000"/>
        </w:rPr>
        <w:t xml:space="preserve"> </w:t>
      </w:r>
      <w:r>
        <w:rPr>
          <w:rStyle w:val="selectable"/>
          <w:color w:val="000000"/>
        </w:rPr>
        <w:t>(W3schools.com, n.d.)</w:t>
      </w:r>
      <w:r>
        <w:t>. Another really useful feature of an interface is that you can have one class that implements multiple interfaces. Therefore, a class that instantiates the class that is implementing multiple interfaces will have access to methods and members from each interface. Most languages, including Java does not support multiple inheritance, which would give the same results has implementing multiple interfaces, which is another reason to use interfaces</w:t>
      </w:r>
      <w:r w:rsidRPr="005A3430">
        <w:rPr>
          <w:rStyle w:val="Heading1Char"/>
          <w:color w:val="000000"/>
        </w:rPr>
        <w:t xml:space="preserve"> </w:t>
      </w:r>
      <w:r>
        <w:rPr>
          <w:rStyle w:val="selectable"/>
          <w:color w:val="000000"/>
        </w:rPr>
        <w:t>(W3schools.com, n.d.)</w:t>
      </w:r>
      <w:r>
        <w:t>.</w:t>
      </w:r>
    </w:p>
    <w:p w14:paraId="027F9ACE" w14:textId="77777777" w:rsidR="00C54875" w:rsidRDefault="00C54875" w:rsidP="00C54875">
      <w:pPr>
        <w:rPr>
          <w:noProof/>
        </w:rPr>
      </w:pPr>
      <w:r>
        <w:rPr>
          <w:noProof/>
        </w:rPr>
        <w:lastRenderedPageBreak/>
        <w:drawing>
          <wp:inline distT="0" distB="0" distL="0" distR="0" wp14:anchorId="3E4A1BB0" wp14:editId="3C14FE96">
            <wp:extent cx="3495675" cy="3095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675" cy="3095625"/>
                    </a:xfrm>
                    <a:prstGeom prst="rect">
                      <a:avLst/>
                    </a:prstGeom>
                    <a:noFill/>
                    <a:ln>
                      <a:noFill/>
                    </a:ln>
                  </pic:spPr>
                </pic:pic>
              </a:graphicData>
            </a:graphic>
          </wp:inline>
        </w:drawing>
      </w:r>
    </w:p>
    <w:p w14:paraId="74628788" w14:textId="77777777" w:rsidR="00C54875" w:rsidRDefault="00C54875" w:rsidP="00C54875">
      <w:pPr>
        <w:rPr>
          <w:noProof/>
        </w:rPr>
      </w:pPr>
    </w:p>
    <w:p w14:paraId="02F65D2E" w14:textId="77777777" w:rsidR="00C54875" w:rsidRDefault="00C54875" w:rsidP="00C54875">
      <w:pPr>
        <w:rPr>
          <w:noProof/>
        </w:rPr>
      </w:pPr>
    </w:p>
    <w:p w14:paraId="40615FFD" w14:textId="77777777" w:rsidR="00C54875" w:rsidRDefault="00C54875" w:rsidP="00C54875">
      <w:r>
        <w:rPr>
          <w:noProof/>
        </w:rPr>
        <w:drawing>
          <wp:inline distT="0" distB="0" distL="0" distR="0" wp14:anchorId="0C779D8E" wp14:editId="63E41AFD">
            <wp:extent cx="5943600" cy="2762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72AC422E" w14:textId="77777777" w:rsidR="00C54875" w:rsidRPr="00EE5B34" w:rsidRDefault="00C54875" w:rsidP="00C54875">
      <w:r>
        <w:t xml:space="preserve">Here are examples of where I have used an interface and an abstract class. When using a </w:t>
      </w:r>
      <w:proofErr w:type="spellStart"/>
      <w:r>
        <w:t>fishBehaviour</w:t>
      </w:r>
      <w:proofErr w:type="spellEnd"/>
      <w:r>
        <w:t xml:space="preserve"> I’m able to use the interface to hide certain attributes and use the abstract class to have all my child class inherit from. Using these two methods of OOP improve my reuse of code and boost the efficiency of my code.</w:t>
      </w:r>
    </w:p>
    <w:p w14:paraId="5573C450" w14:textId="77777777" w:rsidR="00C54875" w:rsidRDefault="00C54875" w:rsidP="00C54875">
      <w:pPr>
        <w:rPr>
          <w:b/>
          <w:bCs/>
        </w:rPr>
      </w:pPr>
    </w:p>
    <w:p w14:paraId="553F1697" w14:textId="77777777" w:rsidR="00C54875" w:rsidRDefault="00C54875" w:rsidP="00C54875">
      <w:r w:rsidRPr="006000D2">
        <w:rPr>
          <w:b/>
          <w:bCs/>
        </w:rPr>
        <w:t>Polymorphism</w:t>
      </w:r>
      <w:r>
        <w:t xml:space="preserve"> is a concept of Object-Oriented-Program, which allows objects of different types to be accessed through the same interface and each object type can provide its own, independent implementation of this interface. </w:t>
      </w:r>
    </w:p>
    <w:p w14:paraId="70527D6A" w14:textId="77777777" w:rsidR="00C54875" w:rsidRDefault="00C54875" w:rsidP="00C54875"/>
    <w:p w14:paraId="27A22E31" w14:textId="77777777" w:rsidR="00C54875" w:rsidRDefault="00C54875" w:rsidP="00C54875">
      <w:r w:rsidRPr="006000D2">
        <w:rPr>
          <w:b/>
          <w:bCs/>
        </w:rPr>
        <w:t>Method overloading</w:t>
      </w:r>
      <w:r>
        <w:t xml:space="preserve"> is a static form of polymorphism, which allows the implementation of multiple classes with the same name, but with different parameters/body</w:t>
      </w:r>
      <w:r w:rsidRPr="005A3430">
        <w:rPr>
          <w:rStyle w:val="Heading1Char"/>
          <w:color w:val="000000"/>
        </w:rPr>
        <w:t xml:space="preserve"> </w:t>
      </w:r>
      <w:r>
        <w:rPr>
          <w:rStyle w:val="selectable"/>
          <w:color w:val="000000"/>
        </w:rPr>
        <w:t>(Sharma, 2019)</w:t>
      </w:r>
      <w:r>
        <w:t>. An example of where I have used this form of polymorphism is below.</w:t>
      </w:r>
    </w:p>
    <w:p w14:paraId="13D2C9D2" w14:textId="77777777" w:rsidR="00C54875" w:rsidRDefault="00C54875" w:rsidP="00C54875">
      <w:r>
        <w:rPr>
          <w:noProof/>
        </w:rPr>
        <w:drawing>
          <wp:inline distT="0" distB="0" distL="0" distR="0" wp14:anchorId="40EC43E9" wp14:editId="42F61FFB">
            <wp:extent cx="5553075" cy="233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2333625"/>
                    </a:xfrm>
                    <a:prstGeom prst="rect">
                      <a:avLst/>
                    </a:prstGeom>
                    <a:noFill/>
                    <a:ln>
                      <a:noFill/>
                    </a:ln>
                  </pic:spPr>
                </pic:pic>
              </a:graphicData>
            </a:graphic>
          </wp:inline>
        </w:drawing>
      </w:r>
      <w:r>
        <w:rPr>
          <w:noProof/>
        </w:rPr>
        <w:drawing>
          <wp:inline distT="0" distB="0" distL="0" distR="0" wp14:anchorId="7735ADF5" wp14:editId="615F7EAC">
            <wp:extent cx="5943600"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189543B9" w14:textId="77777777" w:rsidR="00C54875" w:rsidRDefault="00C54875" w:rsidP="00C54875">
      <w:r>
        <w:t xml:space="preserve">Here are two completely different methods inside the same class (Entity). They both share the same name, so they can be called in the same way, </w:t>
      </w:r>
      <w:proofErr w:type="spellStart"/>
      <w:r>
        <w:t>setPosition</w:t>
      </w:r>
      <w:proofErr w:type="spellEnd"/>
      <w:r>
        <w:t>(), but require a different number of parameters to be passed. Overloading is very useful when the developer wants to use the simplest version of a method, which takes less parameters and makes the code more efficient. Then when it’s not possible to use the default values from the simplest version of the method, you can make a call the same method name and input different parameters.</w:t>
      </w:r>
    </w:p>
    <w:p w14:paraId="3153E028" w14:textId="77777777" w:rsidR="00C54875" w:rsidRDefault="00C54875" w:rsidP="00C54875"/>
    <w:p w14:paraId="79CB3119" w14:textId="77777777" w:rsidR="00C54875" w:rsidRDefault="00C54875" w:rsidP="00C54875">
      <w:r>
        <w:t xml:space="preserve">Another form of polymorphism is </w:t>
      </w:r>
      <w:r w:rsidRPr="006000D2">
        <w:rPr>
          <w:b/>
          <w:bCs/>
        </w:rPr>
        <w:t>method overriding</w:t>
      </w:r>
      <w:r>
        <w:t xml:space="preserve"> and this allows a child class to use a method with the same name, parameters and return type as a method from its parent class. This proves to be very useful when you want the child class to have a method that includes in own implementation of an inherited method, without worrying about changing the method in the parent class</w:t>
      </w:r>
      <w:r w:rsidRPr="005A3430">
        <w:rPr>
          <w:rStyle w:val="Heading1Char"/>
          <w:color w:val="000000"/>
        </w:rPr>
        <w:t xml:space="preserve"> </w:t>
      </w:r>
      <w:r>
        <w:rPr>
          <w:rStyle w:val="selectable"/>
          <w:color w:val="000000"/>
        </w:rPr>
        <w:t>(Singh, n.d.)</w:t>
      </w:r>
    </w:p>
    <w:p w14:paraId="032792BB" w14:textId="77777777" w:rsidR="00C54875" w:rsidRDefault="00C54875" w:rsidP="00C54875"/>
    <w:p w14:paraId="2034D326" w14:textId="77777777" w:rsidR="00C54875" w:rsidRDefault="00C54875" w:rsidP="00C54875"/>
    <w:p w14:paraId="259509AA" w14:textId="77777777" w:rsidR="00C54875" w:rsidRDefault="00C54875" w:rsidP="00C54875"/>
    <w:p w14:paraId="61A0735B" w14:textId="77777777" w:rsidR="00C54875" w:rsidRDefault="00C54875" w:rsidP="00C54875">
      <w:proofErr w:type="spellStart"/>
      <w:r>
        <w:t>fishBehaviour.cs</w:t>
      </w:r>
      <w:proofErr w:type="spellEnd"/>
    </w:p>
    <w:p w14:paraId="63765787" w14:textId="77777777" w:rsidR="00C54875" w:rsidRDefault="00C54875" w:rsidP="00C54875">
      <w:r>
        <w:rPr>
          <w:noProof/>
        </w:rPr>
        <w:drawing>
          <wp:anchor distT="0" distB="0" distL="114300" distR="114300" simplePos="0" relativeHeight="251665408" behindDoc="1" locked="0" layoutInCell="1" allowOverlap="1" wp14:anchorId="278B7144" wp14:editId="2B84FCF2">
            <wp:simplePos x="0" y="0"/>
            <wp:positionH relativeFrom="column">
              <wp:posOffset>47625</wp:posOffset>
            </wp:positionH>
            <wp:positionV relativeFrom="paragraph">
              <wp:posOffset>192405</wp:posOffset>
            </wp:positionV>
            <wp:extent cx="4505325" cy="1342933"/>
            <wp:effectExtent l="0" t="0" r="0" b="0"/>
            <wp:wrapTight wrapText="bothSides">
              <wp:wrapPolygon edited="0">
                <wp:start x="0" y="0"/>
                <wp:lineTo x="0" y="21150"/>
                <wp:lineTo x="21463" y="21150"/>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13429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8BE58" w14:textId="77777777" w:rsidR="00C54875" w:rsidRDefault="00C54875" w:rsidP="00C54875"/>
    <w:p w14:paraId="407B09D0" w14:textId="77777777" w:rsidR="00C54875" w:rsidRDefault="00C54875" w:rsidP="00C54875"/>
    <w:p w14:paraId="4B345437" w14:textId="77777777" w:rsidR="00C54875" w:rsidRDefault="00C54875" w:rsidP="00C54875">
      <w:proofErr w:type="spellStart"/>
      <w:r>
        <w:t>normalSwimBehaviour.cs</w:t>
      </w:r>
      <w:proofErr w:type="spellEnd"/>
    </w:p>
    <w:p w14:paraId="318FB226" w14:textId="77777777" w:rsidR="00C54875" w:rsidRDefault="00C54875" w:rsidP="00C54875">
      <w:r>
        <w:rPr>
          <w:noProof/>
        </w:rPr>
        <w:drawing>
          <wp:anchor distT="0" distB="0" distL="114300" distR="114300" simplePos="0" relativeHeight="251664384" behindDoc="1" locked="0" layoutInCell="1" allowOverlap="1" wp14:anchorId="27E88F15" wp14:editId="1FC5D0D4">
            <wp:simplePos x="0" y="0"/>
            <wp:positionH relativeFrom="column">
              <wp:posOffset>-247650</wp:posOffset>
            </wp:positionH>
            <wp:positionV relativeFrom="paragraph">
              <wp:posOffset>127000</wp:posOffset>
            </wp:positionV>
            <wp:extent cx="5934075" cy="1847850"/>
            <wp:effectExtent l="0" t="0" r="0" b="0"/>
            <wp:wrapTight wrapText="bothSides">
              <wp:wrapPolygon edited="0">
                <wp:start x="0" y="0"/>
                <wp:lineTo x="0" y="21377"/>
                <wp:lineTo x="21565" y="21377"/>
                <wp:lineTo x="215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2326B" w14:textId="77777777" w:rsidR="00C54875" w:rsidRDefault="00C54875" w:rsidP="00C54875"/>
    <w:p w14:paraId="7F45322C" w14:textId="77777777" w:rsidR="00C54875" w:rsidRDefault="00C54875" w:rsidP="00C54875"/>
    <w:p w14:paraId="1CA2B334" w14:textId="77777777" w:rsidR="00C54875" w:rsidRDefault="00C54875" w:rsidP="00C54875"/>
    <w:p w14:paraId="28C1970D" w14:textId="77777777" w:rsidR="00C54875" w:rsidRDefault="00C54875" w:rsidP="00C54875"/>
    <w:p w14:paraId="25CC9A4D" w14:textId="77777777" w:rsidR="00C54875" w:rsidRDefault="00C54875" w:rsidP="00C54875"/>
    <w:p w14:paraId="354847E0" w14:textId="77777777" w:rsidR="00C54875" w:rsidRDefault="00C54875" w:rsidP="00C54875"/>
    <w:p w14:paraId="30FA364A" w14:textId="77777777" w:rsidR="00C54875" w:rsidRDefault="00C54875" w:rsidP="00C54875"/>
    <w:p w14:paraId="0A018D87" w14:textId="77777777" w:rsidR="00C54875" w:rsidRDefault="00C54875" w:rsidP="00C54875"/>
    <w:p w14:paraId="789F22F2" w14:textId="77777777" w:rsidR="00C54875" w:rsidRDefault="00C54875" w:rsidP="00C54875"/>
    <w:p w14:paraId="0C0C92E1" w14:textId="77777777" w:rsidR="00C54875" w:rsidRDefault="00C54875" w:rsidP="00C54875">
      <w:r>
        <w:rPr>
          <w:noProof/>
        </w:rPr>
        <w:drawing>
          <wp:anchor distT="0" distB="0" distL="114300" distR="114300" simplePos="0" relativeHeight="251663360" behindDoc="1" locked="0" layoutInCell="1" allowOverlap="1" wp14:anchorId="02E91156" wp14:editId="424ACC2F">
            <wp:simplePos x="0" y="0"/>
            <wp:positionH relativeFrom="column">
              <wp:posOffset>-342900</wp:posOffset>
            </wp:positionH>
            <wp:positionV relativeFrom="paragraph">
              <wp:posOffset>252095</wp:posOffset>
            </wp:positionV>
            <wp:extent cx="4543425" cy="4413885"/>
            <wp:effectExtent l="0" t="0" r="0" b="0"/>
            <wp:wrapTight wrapText="bothSides">
              <wp:wrapPolygon edited="0">
                <wp:start x="0" y="0"/>
                <wp:lineTo x="0" y="21535"/>
                <wp:lineTo x="21555" y="21535"/>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25" cy="4413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seaHorseBehaviour.cs</w:t>
      </w:r>
      <w:proofErr w:type="spellEnd"/>
    </w:p>
    <w:p w14:paraId="596B8A0B" w14:textId="77777777" w:rsidR="00C54875" w:rsidRDefault="00C54875" w:rsidP="00C54875">
      <w:r>
        <w:rPr>
          <w:noProof/>
        </w:rPr>
        <w:pict w14:anchorId="5EB08724">
          <v:shapetype id="_x0000_t202" coordsize="21600,21600" o:spt="202" path="m,l,21600r21600,l21600,xe">
            <v:stroke joinstyle="miter"/>
            <v:path gradientshapeok="t" o:connecttype="rect"/>
          </v:shapetype>
          <v:shape id="_x0000_s1026" type="#_x0000_t202" style="position:absolute;margin-left:-7.5pt;margin-top:14.6pt;width:173.25pt;height:299.25pt;z-index:251669504">
            <v:textbox style="mso-next-textbox:#_x0000_s1026">
              <w:txbxContent>
                <w:p w14:paraId="26ECA62F" w14:textId="77777777" w:rsidR="00C54875" w:rsidRPr="00372752" w:rsidRDefault="00C54875" w:rsidP="00C54875">
                  <w:pPr>
                    <w:rPr>
                      <w:sz w:val="24"/>
                      <w:szCs w:val="20"/>
                    </w:rPr>
                  </w:pPr>
                  <w:r w:rsidRPr="00372752">
                    <w:rPr>
                      <w:sz w:val="24"/>
                      <w:szCs w:val="20"/>
                    </w:rPr>
                    <w:t>Here are 3 different methods from 3 different classes. The method without any content in its body is the parent class. The other 2 are in the child classes. The reason why I have used swim behaviour in this manor is because, I can make a call to the swimBehaviour method and depending on which fish class I call it from, the behaviour will be different. For example, the JavaFish class uses the overridden method inside the normalSwimBehaviour class.</w:t>
                  </w:r>
                  <w:r>
                    <w:rPr>
                      <w:sz w:val="24"/>
                      <w:szCs w:val="20"/>
                    </w:rPr>
                    <w:t xml:space="preserve"> However, if used in the seaHorse class, it will enact the behaviour from the seaHorseBehaviour Class.</w:t>
                  </w:r>
                </w:p>
              </w:txbxContent>
            </v:textbox>
          </v:shape>
        </w:pict>
      </w:r>
    </w:p>
    <w:p w14:paraId="0D9BACB4" w14:textId="77777777" w:rsidR="00C54875" w:rsidRDefault="00C54875" w:rsidP="00C54875"/>
    <w:p w14:paraId="283D2DAA" w14:textId="77777777" w:rsidR="00C54875" w:rsidRDefault="00C54875" w:rsidP="00C54875"/>
    <w:p w14:paraId="4E0D960B" w14:textId="77777777" w:rsidR="00C54875" w:rsidRDefault="00C54875" w:rsidP="00C54875"/>
    <w:p w14:paraId="7A42022D" w14:textId="77777777" w:rsidR="00C54875" w:rsidRDefault="00C54875" w:rsidP="00C54875"/>
    <w:p w14:paraId="515A84EA" w14:textId="77777777" w:rsidR="00C54875" w:rsidRDefault="00C54875" w:rsidP="00C54875"/>
    <w:p w14:paraId="18A9D58F" w14:textId="77777777" w:rsidR="00C54875" w:rsidRDefault="00C54875" w:rsidP="00C54875"/>
    <w:p w14:paraId="46728C8A" w14:textId="77777777" w:rsidR="00C54875" w:rsidRDefault="00C54875" w:rsidP="00C54875"/>
    <w:p w14:paraId="33866FD0" w14:textId="77777777" w:rsidR="00C54875" w:rsidRDefault="00C54875" w:rsidP="00C54875"/>
    <w:p w14:paraId="477C44B2" w14:textId="77777777" w:rsidR="00C54875" w:rsidRDefault="00C54875" w:rsidP="00C54875"/>
    <w:p w14:paraId="05643B1B" w14:textId="77777777" w:rsidR="00C54875" w:rsidRDefault="00C54875" w:rsidP="00C54875"/>
    <w:p w14:paraId="713C377F" w14:textId="77777777" w:rsidR="00C54875" w:rsidRDefault="00C54875" w:rsidP="00C54875"/>
    <w:p w14:paraId="2E2A0849" w14:textId="77777777" w:rsidR="00C54875" w:rsidRDefault="00C54875" w:rsidP="00C54875"/>
    <w:p w14:paraId="1D8CA9D2" w14:textId="77777777" w:rsidR="00C54875" w:rsidRDefault="00C54875" w:rsidP="00C54875"/>
    <w:p w14:paraId="385B93D6" w14:textId="77777777" w:rsidR="00C54875" w:rsidRDefault="00C54875" w:rsidP="00C54875"/>
    <w:p w14:paraId="2C435B93" w14:textId="77777777" w:rsidR="00C54875" w:rsidRDefault="00C54875" w:rsidP="00C54875">
      <w:r>
        <w:lastRenderedPageBreak/>
        <w:t xml:space="preserve">Polymorphism also allows </w:t>
      </w:r>
      <w:proofErr w:type="spellStart"/>
      <w:r>
        <w:t>use</w:t>
      </w:r>
      <w:proofErr w:type="spellEnd"/>
      <w:r>
        <w:t xml:space="preserve"> to do something called </w:t>
      </w:r>
      <w:r w:rsidRPr="00262D83">
        <w:rPr>
          <w:b/>
          <w:bCs/>
        </w:rPr>
        <w:t>subtyping</w:t>
      </w:r>
      <w:r w:rsidRPr="00262D83">
        <w:t>.</w:t>
      </w:r>
      <w:r>
        <w:t xml:space="preserve"> This is the act of changing the typing of an object reference on the fly to a typing that is derived from itself. In relation to my program, the </w:t>
      </w:r>
      <w:proofErr w:type="spellStart"/>
      <w:r>
        <w:t>JavaFish</w:t>
      </w:r>
      <w:proofErr w:type="spellEnd"/>
      <w:r>
        <w:t xml:space="preserve"> is ultimately derived from the </w:t>
      </w:r>
      <w:proofErr w:type="spellStart"/>
      <w:r>
        <w:t>IDisplayObject</w:t>
      </w:r>
      <w:proofErr w:type="spellEnd"/>
      <w:r>
        <w:t xml:space="preserve"> class. Therefore, </w:t>
      </w:r>
      <w:proofErr w:type="spellStart"/>
      <w:r>
        <w:t>JavaFish</w:t>
      </w:r>
      <w:proofErr w:type="spellEnd"/>
      <w:r>
        <w:t xml:space="preserve"> is an </w:t>
      </w:r>
      <w:proofErr w:type="spellStart"/>
      <w:r>
        <w:t>IDisplayObject</w:t>
      </w:r>
      <w:proofErr w:type="spellEnd"/>
      <w:r>
        <w:t xml:space="preserve"> and I can create a reference to </w:t>
      </w:r>
      <w:proofErr w:type="spellStart"/>
      <w:r>
        <w:t>IDisplayObject</w:t>
      </w:r>
      <w:proofErr w:type="spellEnd"/>
      <w:r>
        <w:t xml:space="preserve"> and instantiate it as a dynamic type of </w:t>
      </w:r>
      <w:proofErr w:type="spellStart"/>
      <w:r>
        <w:t>JavaFish</w:t>
      </w:r>
      <w:proofErr w:type="spellEnd"/>
      <w:r>
        <w:t xml:space="preserve">. This I have created a new </w:t>
      </w:r>
      <w:proofErr w:type="spellStart"/>
      <w:r>
        <w:t>JavaFish</w:t>
      </w:r>
      <w:proofErr w:type="spellEnd"/>
      <w:r>
        <w:t xml:space="preserve"> object, but I can still pass it as an </w:t>
      </w:r>
      <w:proofErr w:type="spellStart"/>
      <w:r>
        <w:t>IDisplayObject</w:t>
      </w:r>
      <w:proofErr w:type="spellEnd"/>
      <w:r>
        <w:t>. This proves to be extremely vital when adding each object to the _</w:t>
      </w:r>
      <w:proofErr w:type="spellStart"/>
      <w:r>
        <w:t>IDisplayObjects</w:t>
      </w:r>
      <w:proofErr w:type="spellEnd"/>
      <w:r>
        <w:t xml:space="preserve"> list inside </w:t>
      </w:r>
      <w:proofErr w:type="spellStart"/>
      <w:r>
        <w:t>DisplayObjects</w:t>
      </w:r>
      <w:proofErr w:type="spellEnd"/>
      <w:r>
        <w:t xml:space="preserve">, as managing objects becomes a lot easier, because I can iterate over one single List of </w:t>
      </w:r>
      <w:proofErr w:type="spellStart"/>
      <w:r>
        <w:t>IDisplayObjects</w:t>
      </w:r>
      <w:proofErr w:type="spellEnd"/>
      <w:r>
        <w:t xml:space="preserve"> instead of creating a list for each derived typing of </w:t>
      </w:r>
      <w:proofErr w:type="spellStart"/>
      <w:r>
        <w:t>IDisplayObject</w:t>
      </w:r>
      <w:proofErr w:type="spellEnd"/>
      <w:r>
        <w:t xml:space="preserve"> .</w:t>
      </w:r>
    </w:p>
    <w:p w14:paraId="2F1CE048" w14:textId="77777777" w:rsidR="00C54875" w:rsidRDefault="00C54875" w:rsidP="00C54875">
      <w:r>
        <w:rPr>
          <w:noProof/>
        </w:rPr>
        <w:pict w14:anchorId="353D47D2">
          <v:shape id="_x0000_s1027" type="#_x0000_t202" style="position:absolute;margin-left:271.5pt;margin-top:15.1pt;width:219pt;height:46.5pt;z-index:251670528">
            <v:textbox>
              <w:txbxContent>
                <w:p w14:paraId="048FD8D7" w14:textId="77777777" w:rsidR="00C54875" w:rsidRDefault="00C54875" w:rsidP="00C54875">
                  <w:r>
                    <w:t>IDisplayObject object called javaFish</w:t>
                  </w:r>
                </w:p>
              </w:txbxContent>
            </v:textbox>
          </v:shape>
        </w:pict>
      </w:r>
    </w:p>
    <w:p w14:paraId="01D507BF" w14:textId="77777777" w:rsidR="00C54875" w:rsidRDefault="00C54875" w:rsidP="00C54875">
      <w:proofErr w:type="spellStart"/>
      <w:r>
        <w:t>Simulation.cs</w:t>
      </w:r>
      <w:proofErr w:type="spellEnd"/>
    </w:p>
    <w:p w14:paraId="6496D8D7" w14:textId="77777777" w:rsidR="00C54875" w:rsidRDefault="00C54875" w:rsidP="00C54875">
      <w:r>
        <w:rPr>
          <w:noProof/>
        </w:rPr>
        <w:drawing>
          <wp:inline distT="0" distB="0" distL="0" distR="0" wp14:anchorId="4A880CE7" wp14:editId="6063E4FD">
            <wp:extent cx="3019425" cy="219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219075"/>
                    </a:xfrm>
                    <a:prstGeom prst="rect">
                      <a:avLst/>
                    </a:prstGeom>
                    <a:noFill/>
                    <a:ln>
                      <a:noFill/>
                    </a:ln>
                  </pic:spPr>
                </pic:pic>
              </a:graphicData>
            </a:graphic>
          </wp:inline>
        </w:drawing>
      </w:r>
    </w:p>
    <w:p w14:paraId="0A09A1A1" w14:textId="77777777" w:rsidR="00C54875" w:rsidRDefault="00C54875" w:rsidP="00C54875">
      <w:r>
        <w:rPr>
          <w:noProof/>
        </w:rPr>
        <w:pict w14:anchorId="0AF911AB">
          <v:shape id="_x0000_s1028" type="#_x0000_t202" style="position:absolute;margin-left:261.75pt;margin-top:12.4pt;width:193.5pt;height:46.5pt;z-index:251671552">
            <v:textbox>
              <w:txbxContent>
                <w:p w14:paraId="153D971D" w14:textId="77777777" w:rsidR="00C54875" w:rsidRDefault="00C54875" w:rsidP="00C54875">
                  <w:r>
                    <w:t>Java fish’s new dynamic type is JavaFish.</w:t>
                  </w:r>
                </w:p>
              </w:txbxContent>
            </v:textbox>
          </v:shape>
        </w:pict>
      </w:r>
    </w:p>
    <w:p w14:paraId="2E8A48B9" w14:textId="77777777" w:rsidR="00C54875" w:rsidRDefault="00C54875" w:rsidP="00C54875">
      <w:r>
        <w:rPr>
          <w:noProof/>
        </w:rPr>
        <w:drawing>
          <wp:inline distT="0" distB="0" distL="0" distR="0" wp14:anchorId="7354AD67" wp14:editId="128D2D0D">
            <wp:extent cx="2743200" cy="40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400050"/>
                    </a:xfrm>
                    <a:prstGeom prst="rect">
                      <a:avLst/>
                    </a:prstGeom>
                    <a:noFill/>
                    <a:ln>
                      <a:noFill/>
                    </a:ln>
                  </pic:spPr>
                </pic:pic>
              </a:graphicData>
            </a:graphic>
          </wp:inline>
        </w:drawing>
      </w:r>
    </w:p>
    <w:p w14:paraId="0A14B3A2" w14:textId="77777777" w:rsidR="00C54875" w:rsidRDefault="00C54875" w:rsidP="00C54875"/>
    <w:p w14:paraId="573BF9D5" w14:textId="77777777" w:rsidR="00C54875" w:rsidRDefault="00C54875" w:rsidP="00C54875">
      <w:r>
        <w:rPr>
          <w:noProof/>
        </w:rPr>
        <w:pict w14:anchorId="10278073">
          <v:shape id="_x0000_s1029" type="#_x0000_t202" style="position:absolute;margin-left:388.5pt;margin-top:17.25pt;width:133.5pt;height:88.5pt;z-index:251672576">
            <v:textbox>
              <w:txbxContent>
                <w:p w14:paraId="485E5E6F" w14:textId="77777777" w:rsidR="00C54875" w:rsidRDefault="00C54875" w:rsidP="00C54875">
                  <w:r>
                    <w:t>JavaFish can now be added to a list of IDisplayObject typing</w:t>
                  </w:r>
                </w:p>
              </w:txbxContent>
            </v:textbox>
          </v:shape>
        </w:pict>
      </w:r>
      <w:r>
        <w:rPr>
          <w:noProof/>
        </w:rPr>
        <w:drawing>
          <wp:inline distT="0" distB="0" distL="0" distR="0" wp14:anchorId="4D05FD1A" wp14:editId="79CB9CD1">
            <wp:extent cx="4781550" cy="885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1550" cy="885825"/>
                    </a:xfrm>
                    <a:prstGeom prst="rect">
                      <a:avLst/>
                    </a:prstGeom>
                    <a:noFill/>
                    <a:ln>
                      <a:noFill/>
                    </a:ln>
                  </pic:spPr>
                </pic:pic>
              </a:graphicData>
            </a:graphic>
          </wp:inline>
        </w:drawing>
      </w:r>
    </w:p>
    <w:p w14:paraId="32EC521F" w14:textId="77777777" w:rsidR="00C54875" w:rsidRDefault="00C54875" w:rsidP="00C54875"/>
    <w:p w14:paraId="2F173EC3" w14:textId="77777777" w:rsidR="00C54875" w:rsidRDefault="00C54875" w:rsidP="00C54875">
      <w:proofErr w:type="spellStart"/>
      <w:r>
        <w:t>Core.cs</w:t>
      </w:r>
      <w:proofErr w:type="spellEnd"/>
    </w:p>
    <w:p w14:paraId="29CF8DF7" w14:textId="77777777" w:rsidR="00C54875" w:rsidRDefault="00C54875" w:rsidP="00C54875">
      <w:r>
        <w:rPr>
          <w:noProof/>
        </w:rPr>
        <w:pict w14:anchorId="56777F83">
          <v:shape id="_x0000_s1030" type="#_x0000_t202" style="position:absolute;margin-left:355.5pt;margin-top:19.8pt;width:166.5pt;height:162pt;z-index:251673600">
            <v:textbox>
              <w:txbxContent>
                <w:p w14:paraId="725911D4" w14:textId="77777777" w:rsidR="00C54875" w:rsidRDefault="00C54875" w:rsidP="00C54875">
                  <w:r>
                    <w:t>Now java fish is a displayObject , it can be used in Core without a reference to its own class because it’s an IDisplayObject and can be iterated over along with a collection of other IDisplayObjects.</w:t>
                  </w:r>
                </w:p>
              </w:txbxContent>
            </v:textbox>
          </v:shape>
        </w:pict>
      </w:r>
      <w:r>
        <w:rPr>
          <w:noProof/>
        </w:rPr>
        <w:drawing>
          <wp:inline distT="0" distB="0" distL="0" distR="0" wp14:anchorId="134BFDFB" wp14:editId="655B49FE">
            <wp:extent cx="4371975"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1975" cy="1219200"/>
                    </a:xfrm>
                    <a:prstGeom prst="rect">
                      <a:avLst/>
                    </a:prstGeom>
                    <a:noFill/>
                    <a:ln>
                      <a:noFill/>
                    </a:ln>
                  </pic:spPr>
                </pic:pic>
              </a:graphicData>
            </a:graphic>
          </wp:inline>
        </w:drawing>
      </w:r>
    </w:p>
    <w:p w14:paraId="1A860F61" w14:textId="77777777" w:rsidR="00C54875" w:rsidRDefault="00C54875" w:rsidP="00C54875"/>
    <w:p w14:paraId="2408BD21" w14:textId="77777777" w:rsidR="00C54875" w:rsidRDefault="00C54875" w:rsidP="00C54875"/>
    <w:p w14:paraId="7E4C5A00" w14:textId="77777777" w:rsidR="00C54875" w:rsidRDefault="00C54875" w:rsidP="00C54875"/>
    <w:p w14:paraId="5225A8FC" w14:textId="77777777" w:rsidR="00C54875" w:rsidRDefault="00C54875" w:rsidP="00C54875">
      <w:pPr>
        <w:rPr>
          <w:i/>
        </w:rPr>
      </w:pPr>
    </w:p>
    <w:p w14:paraId="09D0B679" w14:textId="77777777" w:rsidR="00C54875" w:rsidRDefault="00C54875" w:rsidP="00C54875">
      <w:pPr>
        <w:rPr>
          <w:i/>
        </w:rPr>
      </w:pPr>
    </w:p>
    <w:p w14:paraId="26F4FB27" w14:textId="77777777" w:rsidR="00C54875" w:rsidRDefault="00C54875" w:rsidP="00C54875">
      <w:pPr>
        <w:rPr>
          <w:i/>
        </w:rPr>
      </w:pPr>
    </w:p>
    <w:p w14:paraId="1F53CDAE" w14:textId="77777777" w:rsidR="00C54875" w:rsidRDefault="00C54875" w:rsidP="00C54875">
      <w:pPr>
        <w:rPr>
          <w:i/>
        </w:rPr>
      </w:pPr>
    </w:p>
    <w:p w14:paraId="6D063CC3" w14:textId="77777777" w:rsidR="00C54875" w:rsidRDefault="00C54875" w:rsidP="00C54875">
      <w:pPr>
        <w:rPr>
          <w:i/>
        </w:rPr>
      </w:pPr>
    </w:p>
    <w:p w14:paraId="2355F9A8" w14:textId="77777777" w:rsidR="00C54875" w:rsidRPr="00564F15" w:rsidRDefault="00C54875" w:rsidP="00C54875">
      <w:pPr>
        <w:rPr>
          <w:iCs/>
        </w:rPr>
      </w:pPr>
      <w:r w:rsidRPr="00334AEE">
        <w:rPr>
          <w:b/>
          <w:bCs/>
          <w:iCs/>
        </w:rPr>
        <w:lastRenderedPageBreak/>
        <w:t>A collection class</w:t>
      </w:r>
      <w:r>
        <w:rPr>
          <w:iCs/>
        </w:rPr>
        <w:t xml:space="preserve"> is used as a representation of multiple items of the same typing, formed together to create a single unit. There are many different types of a collection class, but the ones I have used in my software are the </w:t>
      </w:r>
      <w:proofErr w:type="spellStart"/>
      <w:r>
        <w:rPr>
          <w:iCs/>
        </w:rPr>
        <w:t>ArrayList</w:t>
      </w:r>
      <w:proofErr w:type="spellEnd"/>
      <w:r>
        <w:rPr>
          <w:iCs/>
        </w:rPr>
        <w:t xml:space="preserve"> class and List class. The purpose of a collection class is to make data manipulation and data store more efficient</w:t>
      </w:r>
      <w:r w:rsidRPr="0014343A">
        <w:rPr>
          <w:rStyle w:val="Heading1Char"/>
          <w:color w:val="000000"/>
        </w:rPr>
        <w:t xml:space="preserve"> </w:t>
      </w:r>
      <w:r>
        <w:rPr>
          <w:rStyle w:val="selectable"/>
          <w:color w:val="000000"/>
        </w:rPr>
        <w:t>(Techopedia.com, n.d.)</w:t>
      </w:r>
      <w:r>
        <w:rPr>
          <w:iCs/>
        </w:rPr>
        <w:t xml:space="preserve">. One the ways I have used it in my software is to store my entities within an </w:t>
      </w:r>
      <w:proofErr w:type="spellStart"/>
      <w:r>
        <w:rPr>
          <w:iCs/>
        </w:rPr>
        <w:t>ArrayList</w:t>
      </w:r>
      <w:proofErr w:type="spellEnd"/>
      <w:r>
        <w:rPr>
          <w:iCs/>
        </w:rPr>
        <w:t xml:space="preserve"> and then iterate over it to call the update method across each of my entities.</w:t>
      </w:r>
    </w:p>
    <w:p w14:paraId="34575C67" w14:textId="77777777" w:rsidR="00C54875" w:rsidRPr="00F579F6" w:rsidRDefault="00C54875" w:rsidP="00C54875">
      <w:pPr>
        <w:rPr>
          <w:i/>
        </w:rPr>
      </w:pPr>
      <w:r>
        <w:rPr>
          <w:noProof/>
        </w:rPr>
        <w:drawing>
          <wp:inline distT="0" distB="0" distL="0" distR="0" wp14:anchorId="7A327DDF" wp14:editId="7E13C3BA">
            <wp:extent cx="4371975" cy="1219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1975" cy="1219200"/>
                    </a:xfrm>
                    <a:prstGeom prst="rect">
                      <a:avLst/>
                    </a:prstGeom>
                    <a:noFill/>
                    <a:ln>
                      <a:noFill/>
                    </a:ln>
                  </pic:spPr>
                </pic:pic>
              </a:graphicData>
            </a:graphic>
          </wp:inline>
        </w:drawing>
      </w:r>
    </w:p>
    <w:p w14:paraId="1680A201" w14:textId="77777777" w:rsidR="00C54875" w:rsidRPr="0075247A" w:rsidRDefault="00C54875" w:rsidP="00C54875">
      <w:pPr>
        <w:rPr>
          <w:b/>
          <w:bCs/>
          <w:i/>
        </w:rPr>
      </w:pPr>
    </w:p>
    <w:p w14:paraId="5FD3B7E2" w14:textId="77777777" w:rsidR="00C54875" w:rsidRDefault="00C54875" w:rsidP="00C54875">
      <w:pPr>
        <w:rPr>
          <w:iCs/>
        </w:rPr>
      </w:pPr>
      <w:r w:rsidRPr="0075247A">
        <w:rPr>
          <w:iCs/>
        </w:rPr>
        <w:t>In programming an exception</w:t>
      </w:r>
      <w:r>
        <w:rPr>
          <w:iCs/>
        </w:rPr>
        <w:t xml:space="preserve"> is an anomaly that occurs after program execution, for example if the software is looking for a file that doesn’t exist, it will print a read error</w:t>
      </w:r>
      <w:r w:rsidRPr="0014343A">
        <w:rPr>
          <w:rStyle w:val="Heading1Char"/>
          <w:color w:val="000000"/>
        </w:rPr>
        <w:t xml:space="preserve"> </w:t>
      </w:r>
      <w:r>
        <w:rPr>
          <w:rStyle w:val="selectable"/>
          <w:color w:val="000000"/>
        </w:rPr>
        <w:t>(Computerhope.com, 2019)</w:t>
      </w:r>
      <w:r>
        <w:rPr>
          <w:iCs/>
        </w:rPr>
        <w:t>.</w:t>
      </w:r>
      <w:r>
        <w:rPr>
          <w:b/>
          <w:bCs/>
          <w:iCs/>
        </w:rPr>
        <w:t xml:space="preserve"> </w:t>
      </w:r>
      <w:r w:rsidRPr="0075247A">
        <w:rPr>
          <w:b/>
          <w:bCs/>
          <w:iCs/>
        </w:rPr>
        <w:t>Exception handling</w:t>
      </w:r>
      <w:r>
        <w:rPr>
          <w:iCs/>
        </w:rPr>
        <w:t xml:space="preserve"> is the procedure of responding to exceptions on execution of the software</w:t>
      </w:r>
      <w:r w:rsidRPr="0014343A">
        <w:rPr>
          <w:rStyle w:val="Heading1Char"/>
          <w:color w:val="000000"/>
        </w:rPr>
        <w:t xml:space="preserve"> </w:t>
      </w:r>
      <w:r>
        <w:rPr>
          <w:rStyle w:val="selectable"/>
          <w:color w:val="000000"/>
        </w:rPr>
        <w:t>(Computerhope.com, 2017)</w:t>
      </w:r>
      <w:r>
        <w:rPr>
          <w:iCs/>
        </w:rPr>
        <w:t>. The method I used to handle exceptions is the try and catch method. This involves putting the code that you think may cause an error in a try block, then use a catch block to collect any exception that occurs, then respond  by displaying an error</w:t>
      </w:r>
      <w:r w:rsidRPr="0014343A">
        <w:rPr>
          <w:rStyle w:val="Heading1Char"/>
          <w:color w:val="000000"/>
        </w:rPr>
        <w:t xml:space="preserve"> </w:t>
      </w:r>
      <w:r>
        <w:rPr>
          <w:rStyle w:val="selectable"/>
          <w:color w:val="000000"/>
        </w:rPr>
        <w:t>(Techopedia.com, n.d.)</w:t>
      </w:r>
      <w:r>
        <w:rPr>
          <w:iCs/>
        </w:rPr>
        <w:t>.</w:t>
      </w:r>
    </w:p>
    <w:p w14:paraId="584249CB" w14:textId="77777777" w:rsidR="00C54875" w:rsidRDefault="00C54875" w:rsidP="00C54875">
      <w:pPr>
        <w:rPr>
          <w:iCs/>
        </w:rPr>
      </w:pPr>
    </w:p>
    <w:p w14:paraId="0215D1C8" w14:textId="77777777" w:rsidR="00C54875" w:rsidRDefault="00C54875" w:rsidP="00C54875">
      <w:pPr>
        <w:rPr>
          <w:iCs/>
        </w:rPr>
      </w:pPr>
      <w:r>
        <w:rPr>
          <w:iCs/>
          <w:noProof/>
        </w:rPr>
        <w:drawing>
          <wp:inline distT="0" distB="0" distL="0" distR="0" wp14:anchorId="5748B02E" wp14:editId="1A9BA70F">
            <wp:extent cx="6461548"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941" cy="935818"/>
                    </a:xfrm>
                    <a:prstGeom prst="rect">
                      <a:avLst/>
                    </a:prstGeom>
                    <a:noFill/>
                    <a:ln>
                      <a:noFill/>
                    </a:ln>
                  </pic:spPr>
                </pic:pic>
              </a:graphicData>
            </a:graphic>
          </wp:inline>
        </w:drawing>
      </w:r>
    </w:p>
    <w:p w14:paraId="1A1DA1C0" w14:textId="77777777" w:rsidR="00C54875" w:rsidRDefault="00C54875" w:rsidP="00C54875">
      <w:pPr>
        <w:rPr>
          <w:iCs/>
        </w:rPr>
      </w:pPr>
    </w:p>
    <w:p w14:paraId="7DD31026" w14:textId="77777777" w:rsidR="00C54875" w:rsidRDefault="00C54875" w:rsidP="00C54875">
      <w:pPr>
        <w:rPr>
          <w:iCs/>
        </w:rPr>
      </w:pPr>
      <w:r>
        <w:rPr>
          <w:iCs/>
        </w:rPr>
        <w:t xml:space="preserve">Here I have a try and 2 catch blocks, which attempts to call upon </w:t>
      </w:r>
      <w:proofErr w:type="spellStart"/>
      <w:r>
        <w:rPr>
          <w:iCs/>
        </w:rPr>
        <w:t>blowBubbles</w:t>
      </w:r>
      <w:proofErr w:type="spellEnd"/>
      <w:r>
        <w:rPr>
          <w:iCs/>
        </w:rPr>
        <w:t xml:space="preserve"> inside the </w:t>
      </w:r>
      <w:proofErr w:type="spellStart"/>
      <w:r>
        <w:rPr>
          <w:iCs/>
        </w:rPr>
        <w:t>bubbleBlower</w:t>
      </w:r>
      <w:proofErr w:type="spellEnd"/>
      <w:r>
        <w:rPr>
          <w:iCs/>
        </w:rPr>
        <w:t xml:space="preserve"> class, passing 3 different values: the amount of bubbles, current x position and current y position. </w:t>
      </w:r>
    </w:p>
    <w:p w14:paraId="251F8B00" w14:textId="77777777" w:rsidR="00C54875" w:rsidRDefault="00C54875" w:rsidP="00C54875">
      <w:pPr>
        <w:rPr>
          <w:iCs/>
        </w:rPr>
      </w:pPr>
      <w:r>
        <w:rPr>
          <w:iCs/>
          <w:noProof/>
        </w:rPr>
        <w:lastRenderedPageBreak/>
        <w:drawing>
          <wp:inline distT="0" distB="0" distL="0" distR="0" wp14:anchorId="6064B5D3" wp14:editId="12A05585">
            <wp:extent cx="5943600" cy="2657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462448F4" w14:textId="77777777" w:rsidR="00C54875" w:rsidRDefault="00C54875" w:rsidP="00C54875">
      <w:pPr>
        <w:rPr>
          <w:iCs/>
        </w:rPr>
      </w:pPr>
    </w:p>
    <w:p w14:paraId="790F9D31" w14:textId="77777777" w:rsidR="00C54875" w:rsidRDefault="00C54875" w:rsidP="00C54875">
      <w:pPr>
        <w:rPr>
          <w:iCs/>
        </w:rPr>
      </w:pPr>
      <w:r>
        <w:rPr>
          <w:iCs/>
        </w:rPr>
        <w:t xml:space="preserve">This is the code which throws the exceptions when certain conditions are met. So, of the bubble amount is in between 1 and 5, then the next line will be run, but if not, then the </w:t>
      </w:r>
      <w:proofErr w:type="spellStart"/>
      <w:r>
        <w:rPr>
          <w:iCs/>
        </w:rPr>
        <w:t>OutOfBoundsException</w:t>
      </w:r>
      <w:proofErr w:type="spellEnd"/>
      <w:r>
        <w:rPr>
          <w:iCs/>
        </w:rPr>
        <w:t xml:space="preserve"> will be thrown. The next line will check if the fish is within the bounds of the aquarium, but if not, then it will throw an </w:t>
      </w:r>
      <w:proofErr w:type="spellStart"/>
      <w:r>
        <w:rPr>
          <w:iCs/>
        </w:rPr>
        <w:t>EntityOutsideAquariumException</w:t>
      </w:r>
      <w:proofErr w:type="spellEnd"/>
      <w:r>
        <w:rPr>
          <w:iCs/>
        </w:rPr>
        <w:t>.</w:t>
      </w:r>
    </w:p>
    <w:p w14:paraId="670E57DC" w14:textId="77777777" w:rsidR="00C54875" w:rsidRDefault="00C54875" w:rsidP="00C54875">
      <w:pPr>
        <w:rPr>
          <w:iCs/>
        </w:rPr>
      </w:pPr>
    </w:p>
    <w:p w14:paraId="2C4D84E4" w14:textId="77777777" w:rsidR="00C54875" w:rsidRDefault="00C54875" w:rsidP="00C54875">
      <w:pPr>
        <w:rPr>
          <w:iCs/>
        </w:rPr>
      </w:pPr>
      <w:r>
        <w:rPr>
          <w:iCs/>
        </w:rPr>
        <w:t xml:space="preserve">In programming a </w:t>
      </w:r>
      <w:r>
        <w:rPr>
          <w:b/>
          <w:bCs/>
          <w:iCs/>
        </w:rPr>
        <w:t>Test strategy</w:t>
      </w:r>
      <w:r>
        <w:rPr>
          <w:iCs/>
        </w:rPr>
        <w:t xml:space="preserve"> is a protocol that must be followed in order to accomplish the test objectives and execution of the test types mentions in the test plan. The steps included in a test strategy are test objective test environment, test approach, automation tools and strategy, contingency play and risk analysis. The reasons to have a test strategy in place is to find the highest possible number of errors within software with a manageable amount of effort applied over a feasible amount of time</w:t>
      </w:r>
      <w:r w:rsidRPr="0014343A">
        <w:rPr>
          <w:rStyle w:val="Heading1Char"/>
          <w:color w:val="000000"/>
        </w:rPr>
        <w:t xml:space="preserve"> </w:t>
      </w:r>
      <w:r>
        <w:rPr>
          <w:rStyle w:val="selectable"/>
          <w:color w:val="000000"/>
        </w:rPr>
        <w:t>(TechRepublic, n.d.)</w:t>
      </w:r>
      <w:r>
        <w:rPr>
          <w:iCs/>
        </w:rPr>
        <w:t>.</w:t>
      </w:r>
    </w:p>
    <w:p w14:paraId="34EFDCDF" w14:textId="77777777" w:rsidR="00C54875" w:rsidRDefault="00C54875" w:rsidP="00C54875">
      <w:pPr>
        <w:rPr>
          <w:iCs/>
        </w:rPr>
      </w:pPr>
    </w:p>
    <w:p w14:paraId="70F919C5" w14:textId="77777777" w:rsidR="00C54875" w:rsidRDefault="00C54875" w:rsidP="00C54875">
      <w:pPr>
        <w:rPr>
          <w:iCs/>
        </w:rPr>
      </w:pPr>
      <w:r w:rsidRPr="003F6F3E">
        <w:rPr>
          <w:b/>
          <w:bCs/>
          <w:iCs/>
        </w:rPr>
        <w:t>Unit</w:t>
      </w:r>
      <w:r>
        <w:rPr>
          <w:b/>
          <w:bCs/>
          <w:iCs/>
        </w:rPr>
        <w:t xml:space="preserve"> Testing </w:t>
      </w:r>
      <w:r>
        <w:rPr>
          <w:iCs/>
        </w:rPr>
        <w:t>is the testing of individual components within a piece of software. Unit testing is the first level of testing and is implemented before integration testing. The purpose of unit testing is to eradicate any bug within the software by testing every possible outcome for each unit until the program works as designed. Unit testing make code more reliable, reusable and more maintainable</w:t>
      </w:r>
      <w:r w:rsidRPr="0014343A">
        <w:rPr>
          <w:rStyle w:val="Heading1Char"/>
          <w:color w:val="000000"/>
        </w:rPr>
        <w:t xml:space="preserve"> </w:t>
      </w:r>
      <w:r>
        <w:rPr>
          <w:rStyle w:val="selectable"/>
          <w:color w:val="000000"/>
        </w:rPr>
        <w:t>(Software Testing Fundamentals, n.d.)</w:t>
      </w:r>
      <w:r>
        <w:rPr>
          <w:iCs/>
        </w:rPr>
        <w:t>.</w:t>
      </w:r>
    </w:p>
    <w:p w14:paraId="1F5E94B4" w14:textId="77777777" w:rsidR="00C54875" w:rsidRDefault="00C54875" w:rsidP="00C54875">
      <w:pPr>
        <w:rPr>
          <w:iCs/>
        </w:rPr>
      </w:pPr>
    </w:p>
    <w:p w14:paraId="0A7B73DE" w14:textId="77777777" w:rsidR="00C54875" w:rsidRDefault="00C54875" w:rsidP="00C54875">
      <w:pPr>
        <w:rPr>
          <w:iCs/>
        </w:rPr>
      </w:pPr>
    </w:p>
    <w:p w14:paraId="3D18C126" w14:textId="77777777" w:rsidR="00C54875" w:rsidRDefault="00C54875" w:rsidP="00C54875">
      <w:pPr>
        <w:rPr>
          <w:iCs/>
        </w:rPr>
      </w:pPr>
    </w:p>
    <w:p w14:paraId="79B69CCD" w14:textId="77777777" w:rsidR="00C54875" w:rsidRDefault="00C54875" w:rsidP="00C54875">
      <w:pPr>
        <w:rPr>
          <w:iCs/>
        </w:rPr>
      </w:pPr>
    </w:p>
    <w:p w14:paraId="6DAA680B" w14:textId="77777777" w:rsidR="00C54875" w:rsidRDefault="00C54875" w:rsidP="00C54875">
      <w:pPr>
        <w:rPr>
          <w:iCs/>
        </w:rPr>
      </w:pPr>
      <w:r>
        <w:rPr>
          <w:iCs/>
        </w:rPr>
        <w:lastRenderedPageBreak/>
        <w:t xml:space="preserve">The unit test that I have employed into my software test the </w:t>
      </w:r>
      <w:proofErr w:type="spellStart"/>
      <w:r>
        <w:rPr>
          <w:iCs/>
        </w:rPr>
        <w:t>bubbleBlower</w:t>
      </w:r>
      <w:proofErr w:type="spellEnd"/>
      <w:r>
        <w:rPr>
          <w:iCs/>
        </w:rPr>
        <w:t xml:space="preserve"> class</w:t>
      </w:r>
    </w:p>
    <w:p w14:paraId="3D666CB3" w14:textId="77777777" w:rsidR="00C54875" w:rsidRPr="003F6F3E" w:rsidRDefault="00C54875" w:rsidP="00C54875">
      <w:pPr>
        <w:rPr>
          <w:iCs/>
        </w:rPr>
      </w:pPr>
      <w:r>
        <w:rPr>
          <w:noProof/>
        </w:rPr>
        <w:drawing>
          <wp:anchor distT="0" distB="0" distL="114300" distR="114300" simplePos="0" relativeHeight="251668480" behindDoc="1" locked="0" layoutInCell="1" allowOverlap="1" wp14:anchorId="2BFD7814" wp14:editId="35F469EA">
            <wp:simplePos x="0" y="0"/>
            <wp:positionH relativeFrom="column">
              <wp:posOffset>0</wp:posOffset>
            </wp:positionH>
            <wp:positionV relativeFrom="paragraph">
              <wp:posOffset>104140</wp:posOffset>
            </wp:positionV>
            <wp:extent cx="5343525" cy="4006850"/>
            <wp:effectExtent l="0" t="0" r="0" b="0"/>
            <wp:wrapTight wrapText="bothSides">
              <wp:wrapPolygon edited="0">
                <wp:start x="0" y="0"/>
                <wp:lineTo x="0" y="21463"/>
                <wp:lineTo x="21561" y="21463"/>
                <wp:lineTo x="2156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400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4EEDD" w14:textId="77777777" w:rsidR="00C54875" w:rsidRDefault="00C54875" w:rsidP="00C54875">
      <w:pPr>
        <w:rPr>
          <w:i/>
        </w:rPr>
      </w:pPr>
    </w:p>
    <w:p w14:paraId="442C53F9" w14:textId="77777777" w:rsidR="00C54875" w:rsidRDefault="00C54875" w:rsidP="00C54875">
      <w:pPr>
        <w:rPr>
          <w:i/>
        </w:rPr>
      </w:pPr>
    </w:p>
    <w:p w14:paraId="739E606E" w14:textId="77777777" w:rsidR="00C54875" w:rsidRDefault="00C54875" w:rsidP="00C54875">
      <w:pPr>
        <w:rPr>
          <w:i/>
        </w:rPr>
      </w:pPr>
    </w:p>
    <w:p w14:paraId="1DE64829" w14:textId="77777777" w:rsidR="00C54875" w:rsidRDefault="00C54875" w:rsidP="00C54875">
      <w:pPr>
        <w:rPr>
          <w:i/>
        </w:rPr>
      </w:pPr>
    </w:p>
    <w:p w14:paraId="266B0B76" w14:textId="77777777" w:rsidR="00C54875" w:rsidRDefault="00C54875" w:rsidP="00C54875">
      <w:pPr>
        <w:rPr>
          <w:i/>
        </w:rPr>
      </w:pPr>
    </w:p>
    <w:p w14:paraId="73A37B0A" w14:textId="77777777" w:rsidR="00C54875" w:rsidRDefault="00C54875" w:rsidP="00C54875">
      <w:pPr>
        <w:rPr>
          <w:i/>
        </w:rPr>
      </w:pPr>
    </w:p>
    <w:p w14:paraId="61B43248" w14:textId="77777777" w:rsidR="00C54875" w:rsidRDefault="00C54875" w:rsidP="00C54875">
      <w:pPr>
        <w:rPr>
          <w:i/>
        </w:rPr>
      </w:pPr>
    </w:p>
    <w:p w14:paraId="58F9D38A" w14:textId="77777777" w:rsidR="00C54875" w:rsidRDefault="00C54875" w:rsidP="00C54875">
      <w:pPr>
        <w:rPr>
          <w:i/>
        </w:rPr>
      </w:pPr>
    </w:p>
    <w:p w14:paraId="033537BE" w14:textId="77777777" w:rsidR="00C54875" w:rsidRDefault="00C54875" w:rsidP="00C54875">
      <w:pPr>
        <w:rPr>
          <w:i/>
        </w:rPr>
      </w:pPr>
    </w:p>
    <w:p w14:paraId="2BA82900" w14:textId="77777777" w:rsidR="00C54875" w:rsidRDefault="00C54875" w:rsidP="00C54875">
      <w:pPr>
        <w:rPr>
          <w:i/>
        </w:rPr>
      </w:pPr>
    </w:p>
    <w:p w14:paraId="6D39A896" w14:textId="77777777" w:rsidR="00C54875" w:rsidRDefault="00C54875" w:rsidP="00C54875">
      <w:pPr>
        <w:rPr>
          <w:i/>
        </w:rPr>
      </w:pPr>
    </w:p>
    <w:p w14:paraId="58056D30" w14:textId="77777777" w:rsidR="00C54875" w:rsidRDefault="00C54875" w:rsidP="00C54875">
      <w:pPr>
        <w:rPr>
          <w:i/>
        </w:rPr>
      </w:pPr>
    </w:p>
    <w:p w14:paraId="633ABD73" w14:textId="77777777" w:rsidR="00C54875" w:rsidRDefault="00C54875" w:rsidP="00C54875">
      <w:pPr>
        <w:rPr>
          <w:i/>
        </w:rPr>
      </w:pPr>
    </w:p>
    <w:p w14:paraId="5F82DE02" w14:textId="77777777" w:rsidR="00C54875" w:rsidRDefault="00C54875" w:rsidP="00C54875">
      <w:pPr>
        <w:rPr>
          <w:i/>
        </w:rPr>
      </w:pPr>
    </w:p>
    <w:p w14:paraId="3A8BEEE2" w14:textId="77777777" w:rsidR="00C54875" w:rsidRDefault="00C54875" w:rsidP="00C54875">
      <w:pPr>
        <w:rPr>
          <w:i/>
        </w:rPr>
      </w:pPr>
    </w:p>
    <w:p w14:paraId="25582D1E" w14:textId="77777777" w:rsidR="00C54875" w:rsidRDefault="00C54875" w:rsidP="00C54875">
      <w:pPr>
        <w:rPr>
          <w:i/>
        </w:rPr>
      </w:pPr>
    </w:p>
    <w:p w14:paraId="42C7A9A5" w14:textId="77777777" w:rsidR="00C54875" w:rsidRDefault="00C54875" w:rsidP="00C54875">
      <w:pPr>
        <w:rPr>
          <w:i/>
        </w:rPr>
      </w:pPr>
    </w:p>
    <w:p w14:paraId="00C3FF4E" w14:textId="77777777" w:rsidR="00C54875" w:rsidRDefault="00C54875" w:rsidP="00C54875">
      <w:pPr>
        <w:rPr>
          <w:i/>
        </w:rPr>
      </w:pPr>
    </w:p>
    <w:p w14:paraId="7A25F713" w14:textId="77777777" w:rsidR="00C54875" w:rsidRDefault="00C54875" w:rsidP="00C54875">
      <w:pPr>
        <w:rPr>
          <w:i/>
        </w:rPr>
      </w:pPr>
    </w:p>
    <w:p w14:paraId="1D848665" w14:textId="77777777" w:rsidR="00C54875" w:rsidRDefault="00C54875" w:rsidP="00C54875">
      <w:pPr>
        <w:rPr>
          <w:iCs/>
        </w:rPr>
      </w:pPr>
      <w:r>
        <w:rPr>
          <w:iCs/>
        </w:rPr>
        <w:t xml:space="preserve">For this unit test I am calling the </w:t>
      </w:r>
      <w:proofErr w:type="spellStart"/>
      <w:r>
        <w:rPr>
          <w:iCs/>
        </w:rPr>
        <w:t>blowBubbles</w:t>
      </w:r>
      <w:proofErr w:type="spellEnd"/>
      <w:r>
        <w:rPr>
          <w:iCs/>
        </w:rPr>
        <w:t xml:space="preserve"> method and testing the </w:t>
      </w:r>
      <w:proofErr w:type="spellStart"/>
      <w:r>
        <w:rPr>
          <w:iCs/>
        </w:rPr>
        <w:t>passed</w:t>
      </w:r>
      <w:proofErr w:type="spellEnd"/>
      <w:r>
        <w:rPr>
          <w:iCs/>
        </w:rPr>
        <w:t xml:space="preserve"> values against different conditions. In the image above I am making a Boolean and setting it to true after using the try block to pass a 0 as the </w:t>
      </w:r>
      <w:proofErr w:type="spellStart"/>
      <w:r>
        <w:rPr>
          <w:iCs/>
        </w:rPr>
        <w:t>bubbleAmount</w:t>
      </w:r>
      <w:proofErr w:type="spellEnd"/>
      <w:r>
        <w:rPr>
          <w:iCs/>
        </w:rPr>
        <w:t xml:space="preserve">, which is out of bounds and therefore will be caught with an </w:t>
      </w:r>
      <w:proofErr w:type="spellStart"/>
      <w:r>
        <w:rPr>
          <w:iCs/>
        </w:rPr>
        <w:t>OutOfBoundsException</w:t>
      </w:r>
      <w:proofErr w:type="spellEnd"/>
      <w:r>
        <w:rPr>
          <w:iCs/>
        </w:rPr>
        <w:t xml:space="preserve">. The </w:t>
      </w:r>
      <w:proofErr w:type="spellStart"/>
      <w:r>
        <w:rPr>
          <w:iCs/>
        </w:rPr>
        <w:t>assertTrue</w:t>
      </w:r>
      <w:proofErr w:type="spellEnd"/>
      <w:r>
        <w:rPr>
          <w:iCs/>
        </w:rPr>
        <w:t xml:space="preserve"> function will print a message saying that the exception was not thrown after testing it with parameters that should fail the test. I believe that implementing this test is ideal, because if the </w:t>
      </w:r>
      <w:proofErr w:type="spellStart"/>
      <w:r>
        <w:rPr>
          <w:iCs/>
        </w:rPr>
        <w:t>bubbleAmount</w:t>
      </w:r>
      <w:proofErr w:type="spellEnd"/>
      <w:r>
        <w:rPr>
          <w:iCs/>
        </w:rPr>
        <w:t xml:space="preserve"> was something like 20, then it would probably end with the software crashing, so having a test, that will test for this will be great. Also, if the value was 0, then there will be no bubbles being created, so having an exception that tells you exactly what’s going wrong with the code it perfect. And in relation to my test strategy, this is the perfect solution for testing my program.</w:t>
      </w:r>
    </w:p>
    <w:p w14:paraId="0024A4B1" w14:textId="77777777" w:rsidR="00C54875" w:rsidRDefault="00C54875" w:rsidP="00C54875">
      <w:pPr>
        <w:rPr>
          <w:iCs/>
        </w:rPr>
      </w:pPr>
    </w:p>
    <w:p w14:paraId="18CEBF2B" w14:textId="77777777" w:rsidR="00C54875" w:rsidRDefault="00C54875" w:rsidP="00C54875">
      <w:pPr>
        <w:rPr>
          <w:iCs/>
        </w:rPr>
      </w:pPr>
      <w:r>
        <w:rPr>
          <w:iCs/>
          <w:noProof/>
        </w:rPr>
        <w:lastRenderedPageBreak/>
        <w:drawing>
          <wp:inline distT="0" distB="0" distL="0" distR="0" wp14:anchorId="7C8FF6E4" wp14:editId="39FF9492">
            <wp:extent cx="5934075" cy="2790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4E88962F" w14:textId="77777777" w:rsidR="00C54875" w:rsidRDefault="00C54875" w:rsidP="00C54875">
      <w:pPr>
        <w:rPr>
          <w:iCs/>
        </w:rPr>
      </w:pPr>
      <w:r>
        <w:rPr>
          <w:iCs/>
        </w:rPr>
        <w:t>This image shows Javadoc tagging, consistent code layout, parameter passing and appropriate comments. The @param is the Javadoc tagging and it allows the code documented easier, as the Javadoc will have to do let automated set up of the documentation.</w:t>
      </w:r>
    </w:p>
    <w:p w14:paraId="68F66ECE" w14:textId="77777777" w:rsidR="00C54875" w:rsidRDefault="00C54875" w:rsidP="00C54875">
      <w:pPr>
        <w:rPr>
          <w:iCs/>
        </w:rPr>
      </w:pPr>
    </w:p>
    <w:p w14:paraId="5105D02B" w14:textId="77777777" w:rsidR="00C54875" w:rsidRDefault="00C54875" w:rsidP="00C54875">
      <w:pPr>
        <w:rPr>
          <w:iCs/>
        </w:rPr>
      </w:pPr>
      <w:r>
        <w:rPr>
          <w:iCs/>
          <w:noProof/>
        </w:rPr>
        <w:drawing>
          <wp:inline distT="0" distB="0" distL="0" distR="0" wp14:anchorId="1CF375BD" wp14:editId="42F89F30">
            <wp:extent cx="5943600" cy="723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23940"/>
                    </a:xfrm>
                    <a:prstGeom prst="rect">
                      <a:avLst/>
                    </a:prstGeom>
                    <a:noFill/>
                    <a:ln>
                      <a:noFill/>
                    </a:ln>
                  </pic:spPr>
                </pic:pic>
              </a:graphicData>
            </a:graphic>
          </wp:inline>
        </w:drawing>
      </w:r>
    </w:p>
    <w:p w14:paraId="670FDAB5" w14:textId="77777777" w:rsidR="00C54875" w:rsidRDefault="00C54875" w:rsidP="00C54875">
      <w:pPr>
        <w:rPr>
          <w:iCs/>
        </w:rPr>
      </w:pPr>
    </w:p>
    <w:p w14:paraId="664650D5" w14:textId="77777777" w:rsidR="00C54875" w:rsidRDefault="00C54875" w:rsidP="00C54875">
      <w:pPr>
        <w:rPr>
          <w:iCs/>
        </w:rPr>
      </w:pPr>
      <w:r>
        <w:rPr>
          <w:iCs/>
        </w:rPr>
        <w:t>This also shows appropriate comments and consistent code layout, as I am using DECLARE to declare member variable and the same layout for all my member variables. This is important as, for other developers looking at my code, having a consistent layout and appropriate comments makes it extremely easy for them to manage and understand.</w:t>
      </w:r>
    </w:p>
    <w:p w14:paraId="3297D79E" w14:textId="77777777" w:rsidR="00C54875" w:rsidRDefault="00C54875" w:rsidP="00C54875">
      <w:pPr>
        <w:rPr>
          <w:iCs/>
        </w:rPr>
      </w:pPr>
    </w:p>
    <w:p w14:paraId="063792E2" w14:textId="77777777" w:rsidR="00C54875" w:rsidRDefault="00C54875" w:rsidP="00C54875">
      <w:pPr>
        <w:rPr>
          <w:iCs/>
        </w:rPr>
      </w:pPr>
    </w:p>
    <w:p w14:paraId="1D0A8A59" w14:textId="77777777" w:rsidR="00C54875" w:rsidRDefault="00C54875" w:rsidP="00C54875">
      <w:pPr>
        <w:rPr>
          <w:iCs/>
        </w:rPr>
      </w:pPr>
    </w:p>
    <w:p w14:paraId="386A2C2F" w14:textId="77777777" w:rsidR="00C54875" w:rsidRDefault="00C54875" w:rsidP="00C54875">
      <w:pPr>
        <w:rPr>
          <w:iCs/>
        </w:rPr>
      </w:pPr>
    </w:p>
    <w:p w14:paraId="5C2DD539" w14:textId="77777777" w:rsidR="00C54875" w:rsidRDefault="00C54875" w:rsidP="00C54875">
      <w:pPr>
        <w:rPr>
          <w:iCs/>
        </w:rPr>
      </w:pPr>
    </w:p>
    <w:p w14:paraId="6559D6DA" w14:textId="77777777" w:rsidR="00C54875" w:rsidRDefault="00C54875" w:rsidP="00C54875">
      <w:pPr>
        <w:rPr>
          <w:iCs/>
        </w:rPr>
      </w:pPr>
    </w:p>
    <w:p w14:paraId="42945FA8" w14:textId="77777777" w:rsidR="00C54875" w:rsidRDefault="00C54875" w:rsidP="00C54875">
      <w:pPr>
        <w:rPr>
          <w:iCs/>
        </w:rPr>
      </w:pPr>
    </w:p>
    <w:p w14:paraId="5126908A" w14:textId="77777777" w:rsidR="00C54875" w:rsidRDefault="00C54875" w:rsidP="00C54875">
      <w:pPr>
        <w:rPr>
          <w:iCs/>
        </w:rPr>
      </w:pPr>
    </w:p>
    <w:p w14:paraId="4F83D62C" w14:textId="77777777" w:rsidR="00C54875" w:rsidRDefault="00C54875" w:rsidP="00C54875">
      <w:pPr>
        <w:rPr>
          <w:iCs/>
        </w:rPr>
      </w:pPr>
    </w:p>
    <w:p w14:paraId="0FBC403C" w14:textId="77777777" w:rsidR="00C54875" w:rsidRDefault="00C54875" w:rsidP="00C54875">
      <w:pPr>
        <w:rPr>
          <w:iCs/>
        </w:rPr>
      </w:pPr>
    </w:p>
    <w:p w14:paraId="43F90700" w14:textId="77777777" w:rsidR="00C54875" w:rsidRPr="00F34B24" w:rsidRDefault="00C54875" w:rsidP="00C54875">
      <w:pPr>
        <w:rPr>
          <w:iCs/>
        </w:rPr>
      </w:pPr>
    </w:p>
    <w:p w14:paraId="438E7699" w14:textId="77777777" w:rsidR="00C54875" w:rsidRDefault="00C54875" w:rsidP="00C54875">
      <w:pPr>
        <w:pStyle w:val="Heading2"/>
        <w:numPr>
          <w:ilvl w:val="0"/>
          <w:numId w:val="13"/>
        </w:numPr>
        <w:rPr>
          <w:sz w:val="32"/>
          <w:szCs w:val="32"/>
        </w:rPr>
      </w:pPr>
      <w:r>
        <w:rPr>
          <w:sz w:val="32"/>
          <w:szCs w:val="32"/>
        </w:rPr>
        <w:t>References</w:t>
      </w:r>
    </w:p>
    <w:p w14:paraId="4B689F20" w14:textId="77777777" w:rsidR="00C54875" w:rsidRPr="00E93951" w:rsidRDefault="00C54875" w:rsidP="00C54875"/>
    <w:p w14:paraId="07AD7CC6" w14:textId="77777777" w:rsidR="00C54875" w:rsidRDefault="00C54875" w:rsidP="00C54875">
      <w:pPr>
        <w:rPr>
          <w:rStyle w:val="selectable"/>
          <w:color w:val="000000"/>
        </w:rPr>
      </w:pPr>
      <w:r>
        <w:rPr>
          <w:rStyle w:val="selectable"/>
          <w:color w:val="000000"/>
        </w:rPr>
        <w:t xml:space="preserve">W3schools.com. (n.d.). </w:t>
      </w:r>
      <w:r>
        <w:rPr>
          <w:rStyle w:val="selectable"/>
          <w:i/>
          <w:iCs/>
          <w:color w:val="000000"/>
        </w:rPr>
        <w:t>Java Interface</w:t>
      </w:r>
      <w:r>
        <w:rPr>
          <w:rStyle w:val="selectable"/>
          <w:color w:val="000000"/>
        </w:rPr>
        <w:t>. [online] Available at: https://www.w3schools.com/java/java_interface.asp [Accessed 26 Jan. 2020].</w:t>
      </w:r>
    </w:p>
    <w:p w14:paraId="25986BDB" w14:textId="77777777" w:rsidR="00C54875" w:rsidRDefault="00C54875" w:rsidP="00C54875">
      <w:pPr>
        <w:rPr>
          <w:rStyle w:val="selectable"/>
          <w:color w:val="000000"/>
        </w:rPr>
      </w:pPr>
    </w:p>
    <w:p w14:paraId="636E85AD" w14:textId="77777777" w:rsidR="00C54875" w:rsidRDefault="00C54875" w:rsidP="00C54875">
      <w:pPr>
        <w:rPr>
          <w:rStyle w:val="selectable"/>
          <w:color w:val="000000"/>
        </w:rPr>
      </w:pPr>
      <w:r>
        <w:rPr>
          <w:rStyle w:val="selectable"/>
          <w:color w:val="000000"/>
        </w:rPr>
        <w:t xml:space="preserve">Janssen, T. (n.d.). </w:t>
      </w:r>
      <w:r>
        <w:rPr>
          <w:rStyle w:val="selectable"/>
          <w:i/>
          <w:iCs/>
          <w:color w:val="000000"/>
        </w:rPr>
        <w:t>OOP Concepts for Beginners: What is Polymorphism</w:t>
      </w:r>
      <w:r>
        <w:rPr>
          <w:rStyle w:val="selectable"/>
          <w:color w:val="000000"/>
        </w:rPr>
        <w:t xml:space="preserve">. [online] </w:t>
      </w:r>
      <w:proofErr w:type="spellStart"/>
      <w:r>
        <w:rPr>
          <w:rStyle w:val="selectable"/>
          <w:color w:val="000000"/>
        </w:rPr>
        <w:t>Stackify</w:t>
      </w:r>
      <w:proofErr w:type="spellEnd"/>
      <w:r>
        <w:rPr>
          <w:rStyle w:val="selectable"/>
          <w:color w:val="000000"/>
        </w:rPr>
        <w:t>. Available at: https://stackify.com/oop-concept-polymorphism/ [Accessed 26 Jan. 2020].</w:t>
      </w:r>
    </w:p>
    <w:p w14:paraId="220B24E0" w14:textId="77777777" w:rsidR="00C54875" w:rsidRDefault="00C54875" w:rsidP="00C54875">
      <w:pPr>
        <w:rPr>
          <w:rStyle w:val="selectable"/>
          <w:color w:val="000000"/>
        </w:rPr>
      </w:pPr>
    </w:p>
    <w:p w14:paraId="209275DA" w14:textId="77777777" w:rsidR="00C54875" w:rsidRDefault="00C54875" w:rsidP="00C54875">
      <w:pPr>
        <w:rPr>
          <w:rStyle w:val="selectable"/>
          <w:color w:val="000000"/>
        </w:rPr>
      </w:pPr>
      <w:r>
        <w:rPr>
          <w:rStyle w:val="selectable"/>
          <w:color w:val="000000"/>
        </w:rPr>
        <w:t xml:space="preserve">Sharma, S. (2019). </w:t>
      </w:r>
      <w:r>
        <w:rPr>
          <w:rStyle w:val="selectable"/>
          <w:i/>
          <w:iCs/>
          <w:color w:val="000000"/>
        </w:rPr>
        <w:t>Method Overloading In Java</w:t>
      </w:r>
      <w:r>
        <w:rPr>
          <w:rStyle w:val="selectable"/>
          <w:color w:val="000000"/>
        </w:rPr>
        <w:t>. [online] C-sharpcorner.com. Available at: https://www.c-sharpcorner.com/UploadFile/fd0172/method-overloading-in-java/ [Accessed 26 Jan. 2020].</w:t>
      </w:r>
    </w:p>
    <w:p w14:paraId="2DBFE2D2" w14:textId="77777777" w:rsidR="00C54875" w:rsidRDefault="00C54875" w:rsidP="00C54875">
      <w:pPr>
        <w:rPr>
          <w:rStyle w:val="selectable"/>
          <w:color w:val="000000"/>
        </w:rPr>
      </w:pPr>
    </w:p>
    <w:p w14:paraId="356D55BA" w14:textId="77777777" w:rsidR="00C54875" w:rsidRDefault="00C54875" w:rsidP="00C54875">
      <w:pPr>
        <w:rPr>
          <w:rStyle w:val="selectable"/>
          <w:color w:val="000000"/>
        </w:rPr>
      </w:pPr>
      <w:r>
        <w:rPr>
          <w:rStyle w:val="selectable"/>
          <w:color w:val="000000"/>
        </w:rPr>
        <w:t xml:space="preserve">Singh, C. (2014). </w:t>
      </w:r>
      <w:r>
        <w:rPr>
          <w:rStyle w:val="selectable"/>
          <w:i/>
          <w:iCs/>
          <w:color w:val="000000"/>
        </w:rPr>
        <w:t>Method overriding in java with example</w:t>
      </w:r>
      <w:r>
        <w:rPr>
          <w:rStyle w:val="selectable"/>
          <w:color w:val="000000"/>
        </w:rPr>
        <w:t>. [online] beginnersbook.com. Available at: https://beginnersbook.com/2014/01/method-overriding-in-java-with-example/ [Accessed 26 Jan. 2020].</w:t>
      </w:r>
    </w:p>
    <w:p w14:paraId="3E7E8654" w14:textId="77777777" w:rsidR="00C54875" w:rsidRDefault="00C54875" w:rsidP="00C54875">
      <w:pPr>
        <w:rPr>
          <w:rStyle w:val="selectable"/>
          <w:color w:val="000000"/>
        </w:rPr>
      </w:pPr>
    </w:p>
    <w:p w14:paraId="16F4227B" w14:textId="77777777" w:rsidR="00C54875" w:rsidRDefault="00C54875" w:rsidP="00C54875">
      <w:pPr>
        <w:rPr>
          <w:rStyle w:val="selectable"/>
          <w:color w:val="000000"/>
        </w:rPr>
      </w:pPr>
      <w:r>
        <w:rPr>
          <w:rStyle w:val="selectable"/>
          <w:color w:val="000000"/>
        </w:rPr>
        <w:t xml:space="preserve">Deep, A. (2019). </w:t>
      </w:r>
      <w:r>
        <w:rPr>
          <w:rStyle w:val="selectable"/>
          <w:i/>
          <w:iCs/>
          <w:color w:val="000000"/>
        </w:rPr>
        <w:t xml:space="preserve">When to Use Abstract Class and Interface - </w:t>
      </w:r>
      <w:proofErr w:type="spellStart"/>
      <w:r>
        <w:rPr>
          <w:rStyle w:val="selectable"/>
          <w:i/>
          <w:iCs/>
          <w:color w:val="000000"/>
        </w:rPr>
        <w:t>DZone</w:t>
      </w:r>
      <w:proofErr w:type="spellEnd"/>
      <w:r>
        <w:rPr>
          <w:rStyle w:val="selectable"/>
          <w:i/>
          <w:iCs/>
          <w:color w:val="000000"/>
        </w:rPr>
        <w:t xml:space="preserve"> Java</w:t>
      </w:r>
      <w:r>
        <w:rPr>
          <w:rStyle w:val="selectable"/>
          <w:color w:val="000000"/>
        </w:rPr>
        <w:t>. [online] dzone.com. Available at: https://dzone.com/articles/when-to-use-abstract-class-and-intreface [Accessed 26 Jan. 2020].</w:t>
      </w:r>
    </w:p>
    <w:p w14:paraId="2EDB739E" w14:textId="77777777" w:rsidR="00C54875" w:rsidRDefault="00C54875" w:rsidP="00C54875">
      <w:pPr>
        <w:rPr>
          <w:rStyle w:val="selectable"/>
          <w:color w:val="000000"/>
        </w:rPr>
      </w:pPr>
    </w:p>
    <w:p w14:paraId="33EF5150" w14:textId="77777777" w:rsidR="00C54875" w:rsidRDefault="00C54875" w:rsidP="00C54875">
      <w:pPr>
        <w:rPr>
          <w:rStyle w:val="selectable"/>
          <w:color w:val="000000"/>
        </w:rPr>
      </w:pPr>
      <w:r>
        <w:rPr>
          <w:rStyle w:val="selectable"/>
          <w:color w:val="000000"/>
        </w:rPr>
        <w:t xml:space="preserve">Techopedia.com. (n.d.). </w:t>
      </w:r>
      <w:r>
        <w:rPr>
          <w:rStyle w:val="selectable"/>
          <w:i/>
          <w:iCs/>
          <w:color w:val="000000"/>
        </w:rPr>
        <w:t>What is a Collection? - Definition from Techopedia</w:t>
      </w:r>
      <w:r>
        <w:rPr>
          <w:rStyle w:val="selectable"/>
          <w:color w:val="000000"/>
        </w:rPr>
        <w:t>. [online] Available at: https://www.techopedia.com/definition/25317/collection [Accessed 26 Jan. 2020].</w:t>
      </w:r>
    </w:p>
    <w:p w14:paraId="7F0F2687" w14:textId="77777777" w:rsidR="00C54875" w:rsidRDefault="00C54875" w:rsidP="00C54875">
      <w:pPr>
        <w:rPr>
          <w:rStyle w:val="selectable"/>
          <w:color w:val="000000"/>
        </w:rPr>
      </w:pPr>
    </w:p>
    <w:p w14:paraId="0345F94A" w14:textId="77777777" w:rsidR="00C54875" w:rsidRDefault="00C54875" w:rsidP="00C54875">
      <w:pPr>
        <w:rPr>
          <w:rStyle w:val="selectable"/>
          <w:color w:val="000000"/>
        </w:rPr>
      </w:pPr>
      <w:r>
        <w:rPr>
          <w:rStyle w:val="selectable"/>
          <w:color w:val="000000"/>
        </w:rPr>
        <w:t xml:space="preserve">Computerhope.com. (2019). </w:t>
      </w:r>
      <w:r>
        <w:rPr>
          <w:rStyle w:val="selectable"/>
          <w:i/>
          <w:iCs/>
          <w:color w:val="000000"/>
        </w:rPr>
        <w:t>What is an Exception?</w:t>
      </w:r>
      <w:r>
        <w:rPr>
          <w:rStyle w:val="selectable"/>
          <w:color w:val="000000"/>
        </w:rPr>
        <w:t>. [online] Available at: https://www.computerhope.com/jargon/e/exceptio.htm [Accessed 26 Jan. 2020].</w:t>
      </w:r>
    </w:p>
    <w:p w14:paraId="2E794342" w14:textId="77777777" w:rsidR="00C54875" w:rsidRDefault="00C54875" w:rsidP="00C54875">
      <w:pPr>
        <w:rPr>
          <w:rStyle w:val="selectable"/>
          <w:color w:val="000000"/>
        </w:rPr>
      </w:pPr>
    </w:p>
    <w:p w14:paraId="7D15F75E" w14:textId="77777777" w:rsidR="00C54875" w:rsidRDefault="00C54875" w:rsidP="00C54875">
      <w:pPr>
        <w:rPr>
          <w:rStyle w:val="selectable"/>
          <w:color w:val="000000"/>
        </w:rPr>
      </w:pPr>
      <w:r>
        <w:rPr>
          <w:rStyle w:val="selectable"/>
          <w:color w:val="000000"/>
        </w:rPr>
        <w:t xml:space="preserve">Computerhope.com. (2017). </w:t>
      </w:r>
      <w:r>
        <w:rPr>
          <w:rStyle w:val="selectable"/>
          <w:i/>
          <w:iCs/>
          <w:color w:val="000000"/>
        </w:rPr>
        <w:t>What is Exception Handling?</w:t>
      </w:r>
      <w:r>
        <w:rPr>
          <w:rStyle w:val="selectable"/>
          <w:color w:val="000000"/>
        </w:rPr>
        <w:t>. [online] Available at: https://www.computerhope.com/jargon/e/exception-handling.htm [Accessed 26 Jan. 2020].</w:t>
      </w:r>
    </w:p>
    <w:p w14:paraId="4EBFD16D" w14:textId="77777777" w:rsidR="00C54875" w:rsidRDefault="00C54875" w:rsidP="00C54875">
      <w:pPr>
        <w:rPr>
          <w:rStyle w:val="selectable"/>
          <w:color w:val="000000"/>
        </w:rPr>
      </w:pPr>
    </w:p>
    <w:p w14:paraId="2FD21B3D" w14:textId="77777777" w:rsidR="00C54875" w:rsidRDefault="00C54875" w:rsidP="00C54875">
      <w:pPr>
        <w:rPr>
          <w:rStyle w:val="selectable"/>
          <w:color w:val="000000"/>
        </w:rPr>
      </w:pPr>
      <w:r>
        <w:rPr>
          <w:rStyle w:val="selectable"/>
          <w:color w:val="000000"/>
        </w:rPr>
        <w:t xml:space="preserve">Techopedia.com. (n.d.). </w:t>
      </w:r>
      <w:r>
        <w:rPr>
          <w:rStyle w:val="selectable"/>
          <w:i/>
          <w:iCs/>
          <w:color w:val="000000"/>
        </w:rPr>
        <w:t>What is a Try/Catch Block? - Definition from Techopedia</w:t>
      </w:r>
      <w:r>
        <w:rPr>
          <w:rStyle w:val="selectable"/>
          <w:color w:val="000000"/>
        </w:rPr>
        <w:t>. [online] Available at: https://www.techopedia.com/definition/25641/trycatch-block [Accessed 26 Jan. 2020].</w:t>
      </w:r>
    </w:p>
    <w:p w14:paraId="2A6BC86E" w14:textId="77777777" w:rsidR="00C54875" w:rsidRDefault="00C54875" w:rsidP="00C54875">
      <w:pPr>
        <w:rPr>
          <w:rStyle w:val="selectable"/>
          <w:color w:val="000000"/>
        </w:rPr>
      </w:pPr>
    </w:p>
    <w:p w14:paraId="03F4F291" w14:textId="77777777" w:rsidR="00C54875" w:rsidRDefault="00C54875" w:rsidP="00C54875">
      <w:pPr>
        <w:rPr>
          <w:rStyle w:val="selectable"/>
          <w:color w:val="000000"/>
        </w:rPr>
      </w:pPr>
      <w:r>
        <w:rPr>
          <w:rStyle w:val="selectable"/>
          <w:color w:val="000000"/>
        </w:rPr>
        <w:lastRenderedPageBreak/>
        <w:t xml:space="preserve">Guru99.com. (n.d.). </w:t>
      </w:r>
      <w:r>
        <w:rPr>
          <w:rStyle w:val="selectable"/>
          <w:i/>
          <w:iCs/>
          <w:color w:val="000000"/>
        </w:rPr>
        <w:t>How to create Test Strategy Document (Sample Template)</w:t>
      </w:r>
      <w:r>
        <w:rPr>
          <w:rStyle w:val="selectable"/>
          <w:color w:val="000000"/>
        </w:rPr>
        <w:t>. [online] Available at: https://www.guru99.com/how-to-create-test-strategy-document.html [Accessed 26 Jan. 2020].</w:t>
      </w:r>
    </w:p>
    <w:p w14:paraId="670A468B" w14:textId="77777777" w:rsidR="00C54875" w:rsidRDefault="00C54875" w:rsidP="00C54875">
      <w:pPr>
        <w:rPr>
          <w:rStyle w:val="selectable"/>
          <w:color w:val="000000"/>
        </w:rPr>
      </w:pPr>
    </w:p>
    <w:p w14:paraId="1041203C" w14:textId="77777777" w:rsidR="00C54875" w:rsidRDefault="00C54875" w:rsidP="00C54875">
      <w:pPr>
        <w:rPr>
          <w:rStyle w:val="selectable"/>
          <w:color w:val="000000"/>
        </w:rPr>
      </w:pPr>
      <w:r>
        <w:rPr>
          <w:rStyle w:val="selectable"/>
          <w:color w:val="000000"/>
        </w:rPr>
        <w:t xml:space="preserve">TechRepublic. (n.d.). </w:t>
      </w:r>
      <w:r>
        <w:rPr>
          <w:rStyle w:val="selectable"/>
          <w:i/>
          <w:iCs/>
          <w:color w:val="000000"/>
        </w:rPr>
        <w:t>Testing Strategies for Object Oriented Systems</w:t>
      </w:r>
      <w:r>
        <w:rPr>
          <w:rStyle w:val="selectable"/>
          <w:color w:val="000000"/>
        </w:rPr>
        <w:t>. [online] Available at: https://www.techrepublic.com/resource-library/whitepapers/testing-strategies-for-object-oriented-systems/ [Accessed 26 Jan. 2020].</w:t>
      </w:r>
    </w:p>
    <w:p w14:paraId="2D7E5A31" w14:textId="77777777" w:rsidR="00C54875" w:rsidRDefault="00C54875" w:rsidP="00C54875">
      <w:pPr>
        <w:rPr>
          <w:rStyle w:val="selectable"/>
          <w:color w:val="000000"/>
        </w:rPr>
      </w:pPr>
    </w:p>
    <w:p w14:paraId="6356CCB6" w14:textId="77777777" w:rsidR="00C54875" w:rsidRDefault="00C54875" w:rsidP="00C54875">
      <w:pPr>
        <w:rPr>
          <w:rStyle w:val="selectable"/>
          <w:color w:val="000000"/>
        </w:rPr>
      </w:pPr>
      <w:r>
        <w:rPr>
          <w:rStyle w:val="selectable"/>
          <w:color w:val="000000"/>
        </w:rPr>
        <w:t xml:space="preserve">Software Testing Fundamentals. (n.d.). </w:t>
      </w:r>
      <w:r>
        <w:rPr>
          <w:rStyle w:val="selectable"/>
          <w:i/>
          <w:iCs/>
          <w:color w:val="000000"/>
        </w:rPr>
        <w:t>Unit Testing - Software Testing Fundamentals</w:t>
      </w:r>
      <w:r>
        <w:rPr>
          <w:rStyle w:val="selectable"/>
          <w:color w:val="000000"/>
        </w:rPr>
        <w:t>. [online] Available at: http://softwaretestingfundamentals.com/unit-testing/ [Accessed 26 Jan. 2020].</w:t>
      </w:r>
    </w:p>
    <w:p w14:paraId="13F843D4" w14:textId="77777777" w:rsidR="00C54875" w:rsidRPr="00E93951" w:rsidRDefault="00C54875" w:rsidP="00C54875">
      <w:pPr>
        <w:rPr>
          <w:iCs/>
        </w:rPr>
      </w:pPr>
    </w:p>
    <w:p w14:paraId="364ECA19" w14:textId="77777777" w:rsidR="00C54875" w:rsidRPr="00AD4CC6" w:rsidRDefault="00C54875" w:rsidP="00C54875">
      <w:pPr>
        <w:pStyle w:val="Heading2"/>
        <w:numPr>
          <w:ilvl w:val="0"/>
          <w:numId w:val="13"/>
        </w:numPr>
        <w:rPr>
          <w:sz w:val="32"/>
          <w:szCs w:val="32"/>
        </w:rPr>
      </w:pPr>
      <w:r>
        <w:rPr>
          <w:sz w:val="32"/>
          <w:szCs w:val="32"/>
        </w:rPr>
        <w:t>Appendix: Design Document 1</w:t>
      </w:r>
    </w:p>
    <w:p w14:paraId="07ABEFC3" w14:textId="77777777" w:rsidR="00C54875" w:rsidRPr="00C42C78" w:rsidRDefault="00C54875" w:rsidP="00C54875">
      <w:pPr>
        <w:pStyle w:val="Heading3"/>
        <w:numPr>
          <w:ilvl w:val="0"/>
          <w:numId w:val="13"/>
        </w:numPr>
      </w:pPr>
      <w:r w:rsidRPr="0015760C">
        <w:t>Introduction</w:t>
      </w:r>
    </w:p>
    <w:p w14:paraId="6A19B4AC" w14:textId="77777777" w:rsidR="00C54875" w:rsidRPr="0015760C" w:rsidRDefault="00C54875" w:rsidP="00C54875">
      <w:pPr>
        <w:rPr>
          <w:rFonts w:ascii="Calibri" w:hAnsi="Calibri" w:cs="Calibri"/>
        </w:rPr>
      </w:pPr>
      <w:r>
        <w:rPr>
          <w:rFonts w:ascii="Calibri" w:hAnsi="Calibri" w:cs="Calibri"/>
        </w:rPr>
        <w:t>This document contains a detailed analysis on the software that has been outlined in the specification. The program essentially displays 4 different aquatic creatures within an aquarium and allows them to all swim around within that aquarium.</w:t>
      </w:r>
    </w:p>
    <w:p w14:paraId="77352A75" w14:textId="77777777" w:rsidR="00C54875" w:rsidRPr="0015760C" w:rsidRDefault="00C54875" w:rsidP="00C54875">
      <w:pPr>
        <w:rPr>
          <w:rFonts w:ascii="Calibri" w:hAnsi="Calibri" w:cs="Calibri"/>
        </w:rPr>
      </w:pPr>
    </w:p>
    <w:p w14:paraId="4DAAD3FF" w14:textId="77777777" w:rsidR="00C54875" w:rsidRPr="003312FF" w:rsidRDefault="00C54875" w:rsidP="00C54875">
      <w:pPr>
        <w:pStyle w:val="Heading3"/>
        <w:numPr>
          <w:ilvl w:val="0"/>
          <w:numId w:val="13"/>
        </w:numPr>
      </w:pPr>
      <w:r>
        <w:t>Problem Analysis</w:t>
      </w:r>
    </w:p>
    <w:p w14:paraId="2D93C377" w14:textId="77777777" w:rsidR="00C54875" w:rsidRDefault="00C54875" w:rsidP="00C54875">
      <w:r>
        <w:rPr>
          <w:iCs/>
        </w:rPr>
        <w:t xml:space="preserve">The client brief states that there must be at least a </w:t>
      </w:r>
      <w:proofErr w:type="spellStart"/>
      <w:r>
        <w:rPr>
          <w:iCs/>
        </w:rPr>
        <w:t>JavaFish</w:t>
      </w:r>
      <w:proofErr w:type="spellEnd"/>
      <w:r>
        <w:rPr>
          <w:iCs/>
        </w:rPr>
        <w:t xml:space="preserve">, SeaHorse and an Urchin that all move within the aquarium. The fish do not interact with each other in anyway, so there is no need to implement collision between the fish. The Urchin description does not state whether it is supposed to move diagonally or horizontally, so the assumption here would be to make the Urchin swim horizontally along the bottom of the screen. </w:t>
      </w:r>
      <w:r>
        <w:t>The client brief also states that each fish must be facing the direction that they are swimming, therefore I must add some code that alters the fish’s orientation once they have successfully reached the edge of the screen. A desirable aspect of the program would be to add an extra fish token and/or make use of advanced techniques to give the fish random movements. This does not state how often this random movement must appear, so I must assume the numbers myself.</w:t>
      </w:r>
    </w:p>
    <w:p w14:paraId="18BE804E" w14:textId="77777777" w:rsidR="00C54875" w:rsidRDefault="00C54875" w:rsidP="00C54875"/>
    <w:p w14:paraId="5F4CDC2B" w14:textId="77777777" w:rsidR="00C54875" w:rsidRPr="003312FF" w:rsidRDefault="00C54875" w:rsidP="00C54875">
      <w:pPr>
        <w:pStyle w:val="Heading2"/>
        <w:numPr>
          <w:ilvl w:val="0"/>
          <w:numId w:val="13"/>
        </w:numPr>
        <w:rPr>
          <w:sz w:val="32"/>
          <w:szCs w:val="32"/>
        </w:rPr>
      </w:pPr>
      <w:r>
        <w:rPr>
          <w:sz w:val="32"/>
          <w:szCs w:val="32"/>
        </w:rPr>
        <w:t>OO Software Design</w:t>
      </w:r>
    </w:p>
    <w:p w14:paraId="22A7416D" w14:textId="77777777" w:rsidR="00C54875" w:rsidRDefault="00C54875" w:rsidP="00C54875">
      <w:pPr>
        <w:rPr>
          <w:i/>
          <w:szCs w:val="28"/>
        </w:rPr>
      </w:pPr>
    </w:p>
    <w:p w14:paraId="0585CA58" w14:textId="77777777" w:rsidR="00C54875" w:rsidRDefault="00C54875" w:rsidP="00C54875">
      <w:pPr>
        <w:rPr>
          <w:i/>
          <w:szCs w:val="28"/>
        </w:rPr>
      </w:pPr>
      <w:r>
        <w:object w:dxaOrig="13801" w:dyaOrig="10455" w14:anchorId="4163A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6.5pt;height:399pt" o:ole="">
            <v:imagedata r:id="rId46" o:title=""/>
          </v:shape>
          <o:OLEObject Type="Embed" ProgID="Visio.Drawing.15" ShapeID="_x0000_i1027" DrawAspect="Content" ObjectID="_1645875688" r:id="rId47"/>
        </w:object>
      </w:r>
    </w:p>
    <w:p w14:paraId="78B039FA" w14:textId="77777777" w:rsidR="00C54875" w:rsidRPr="00910EE2" w:rsidRDefault="00C54875" w:rsidP="00C54875">
      <w:pPr>
        <w:rPr>
          <w:iCs/>
          <w:szCs w:val="28"/>
        </w:rPr>
      </w:pPr>
      <w:r>
        <w:rPr>
          <w:iCs/>
        </w:rPr>
        <w:t xml:space="preserve">Each fish will have a random speed between </w:t>
      </w:r>
      <w:r>
        <w:t xml:space="preserve">0.005 and 0.05 per frame. Similar to the way I will set the position of each fish on start up, I can use inheritance to accomplish this task. If I make a parent class and make all the fish children to this class, then I can make the random speed generator inside the parent class. As all the fish need to change direction when they hit the edge of the screen, I can use a composition class to tell each of the fish to turn around when they’ve reached the boundaries of the aquarium. The class diagram contains this class and contains 2 methods. One for getting the position of the fish and one for checking where the fish is on the screen. The </w:t>
      </w:r>
      <w:proofErr w:type="spellStart"/>
      <w:r>
        <w:t>OrangeFish</w:t>
      </w:r>
      <w:proofErr w:type="spellEnd"/>
      <w:r>
        <w:t xml:space="preserve"> class is the extra ‘desirable’ token that I have added. This will have a random generator that randomly selects when the </w:t>
      </w:r>
      <w:proofErr w:type="spellStart"/>
      <w:r>
        <w:t>OrangeFish</w:t>
      </w:r>
      <w:proofErr w:type="spellEnd"/>
      <w:r>
        <w:t xml:space="preserve"> should start its acceleration behaviour. Urchin, </w:t>
      </w:r>
      <w:proofErr w:type="spellStart"/>
      <w:r>
        <w:t>JavaFish</w:t>
      </w:r>
      <w:proofErr w:type="spellEnd"/>
      <w:r>
        <w:t xml:space="preserve"> and Seahorse will only have an update function that calls upon one method inside the fish’s parent class (Pet). This method allows each fish to move back and forth along the </w:t>
      </w:r>
      <w:r>
        <w:lastRenderedPageBreak/>
        <w:t xml:space="preserve">aquarium. The relationships between each class are: Urchin is a Pet, SeaHorse is a Pet, </w:t>
      </w:r>
      <w:proofErr w:type="spellStart"/>
      <w:r>
        <w:t>JavaFish</w:t>
      </w:r>
      <w:proofErr w:type="spellEnd"/>
      <w:r>
        <w:t xml:space="preserve"> is a Pet, </w:t>
      </w:r>
      <w:proofErr w:type="spellStart"/>
      <w:r>
        <w:t>OrangeFish</w:t>
      </w:r>
      <w:proofErr w:type="spellEnd"/>
      <w:r>
        <w:t xml:space="preserve"> is a Pet, Pet has a </w:t>
      </w:r>
      <w:proofErr w:type="spellStart"/>
      <w:r>
        <w:t>FishBehaviour</w:t>
      </w:r>
      <w:proofErr w:type="spellEnd"/>
      <w:r>
        <w:t xml:space="preserve"> and Pet is a </w:t>
      </w:r>
      <w:proofErr w:type="spellStart"/>
      <w:r>
        <w:t>DisplayObject</w:t>
      </w:r>
      <w:proofErr w:type="spellEnd"/>
    </w:p>
    <w:p w14:paraId="1BAD2BE0" w14:textId="77777777" w:rsidR="00C54875" w:rsidRDefault="00C54875" w:rsidP="00C54875">
      <w:pPr>
        <w:rPr>
          <w:szCs w:val="28"/>
        </w:rPr>
      </w:pPr>
    </w:p>
    <w:p w14:paraId="5D78F42F" w14:textId="77777777" w:rsidR="00C54875" w:rsidRPr="003312FF" w:rsidRDefault="00C54875" w:rsidP="00C54875">
      <w:pPr>
        <w:pStyle w:val="Heading2"/>
        <w:numPr>
          <w:ilvl w:val="0"/>
          <w:numId w:val="13"/>
        </w:numPr>
        <w:rPr>
          <w:sz w:val="32"/>
          <w:szCs w:val="32"/>
        </w:rPr>
      </w:pPr>
      <w:r>
        <w:rPr>
          <w:sz w:val="32"/>
          <w:szCs w:val="32"/>
        </w:rPr>
        <w:t>Learning Journal</w:t>
      </w:r>
    </w:p>
    <w:p w14:paraId="043C97AE" w14:textId="77777777" w:rsidR="00C54875" w:rsidRPr="003312FF" w:rsidRDefault="00C54875" w:rsidP="00C54875">
      <w:pPr>
        <w:pStyle w:val="Heading4"/>
        <w:numPr>
          <w:ilvl w:val="1"/>
          <w:numId w:val="13"/>
        </w:numPr>
      </w:pPr>
      <w:r w:rsidRPr="00AB3AFA">
        <w:t>Problem Analysis</w:t>
      </w:r>
    </w:p>
    <w:p w14:paraId="23939134" w14:textId="77777777" w:rsidR="00C54875" w:rsidRDefault="00C54875" w:rsidP="00C54875">
      <w:pPr>
        <w:rPr>
          <w:iCs/>
        </w:rPr>
      </w:pPr>
      <w:r>
        <w:rPr>
          <w:iCs/>
        </w:rPr>
        <w:t xml:space="preserve">In programming, problem definition is when the developer creates a logical response to the requirements of the program. This usually in the form of flow charts and logic diagrams, that clearly describes the problems with the software to the developer in a logical format. It is very important to use problem definition before writing the code for the software, so that the developer has a clear scope of the problem. They will usually ask </w:t>
      </w:r>
      <w:proofErr w:type="spellStart"/>
      <w:r>
        <w:rPr>
          <w:iCs/>
        </w:rPr>
        <w:t>them selves</w:t>
      </w:r>
      <w:proofErr w:type="spellEnd"/>
      <w:r>
        <w:rPr>
          <w:iCs/>
        </w:rPr>
        <w:t xml:space="preserve"> a few questions to find a solution e.g. What is the problem? What is the input and expected output? I mainly used this technique within the documentation, particularly the problem analysis and Design, as it allowed me look at the brief in a logical format and analyse each component of the brief step by step. </w:t>
      </w:r>
    </w:p>
    <w:p w14:paraId="6F364B0F" w14:textId="77777777" w:rsidR="00C54875" w:rsidRDefault="00C54875" w:rsidP="00C54875">
      <w:pPr>
        <w:rPr>
          <w:iCs/>
        </w:rPr>
      </w:pPr>
    </w:p>
    <w:p w14:paraId="10EA701E" w14:textId="77777777" w:rsidR="00C54875" w:rsidRDefault="00C54875" w:rsidP="00C54875">
      <w:pPr>
        <w:rPr>
          <w:iCs/>
        </w:rPr>
      </w:pPr>
      <w:r>
        <w:rPr>
          <w:iCs/>
        </w:rPr>
        <w:t>Decomposition is the act of taking one large problem and splitting it up into smaller, more manageable problems. So, decomposition by class discovery is the act of breaking up a set of requirements for the software into each class and the purpose of each class. A common way this is done within the industry is to use the verb/noun method. This requires the developer to look at the client brief and search for any nouns or verbs. The nouns will be the classes and the verbs will be the actions that take place within those classes. For example, the brief uses words such as ‘Seahorse’ and ‘</w:t>
      </w:r>
      <w:proofErr w:type="spellStart"/>
      <w:r>
        <w:rPr>
          <w:iCs/>
        </w:rPr>
        <w:t>JavaFish</w:t>
      </w:r>
      <w:proofErr w:type="spellEnd"/>
      <w:r>
        <w:rPr>
          <w:iCs/>
        </w:rPr>
        <w:t xml:space="preserve">’. As these are nouns they would become the names of my classes. A verb related to </w:t>
      </w:r>
      <w:proofErr w:type="spellStart"/>
      <w:r>
        <w:rPr>
          <w:iCs/>
        </w:rPr>
        <w:t>JavaFish</w:t>
      </w:r>
      <w:proofErr w:type="spellEnd"/>
      <w:r>
        <w:rPr>
          <w:iCs/>
        </w:rPr>
        <w:t xml:space="preserve"> would be swim, which means that this would be and action inside this class. This this case, I noticed that all the fish have the verb ‘swim’ connected to them. Therefore, I was able to make a class that all the fish can use to swim, which is called </w:t>
      </w:r>
      <w:proofErr w:type="spellStart"/>
      <w:r>
        <w:rPr>
          <w:iCs/>
        </w:rPr>
        <w:t>fishBehaviour</w:t>
      </w:r>
      <w:proofErr w:type="spellEnd"/>
      <w:r>
        <w:rPr>
          <w:iCs/>
        </w:rPr>
        <w:t>. I was able to make use of this technique when creating a class diagram too, as it made it much easier to map out how each class connect with each other and the job of each class.</w:t>
      </w:r>
    </w:p>
    <w:p w14:paraId="0CDBF782" w14:textId="77777777" w:rsidR="00C54875" w:rsidRDefault="00C54875" w:rsidP="00C54875">
      <w:pPr>
        <w:rPr>
          <w:iCs/>
        </w:rPr>
      </w:pPr>
    </w:p>
    <w:p w14:paraId="6DB2EA13" w14:textId="77777777" w:rsidR="00C54875" w:rsidRDefault="00C54875" w:rsidP="00C54875">
      <w:pPr>
        <w:rPr>
          <w:iCs/>
        </w:rPr>
      </w:pPr>
    </w:p>
    <w:p w14:paraId="03CACF6B" w14:textId="77777777" w:rsidR="00C54875" w:rsidRPr="009B2AE1" w:rsidRDefault="00C54875" w:rsidP="00C54875">
      <w:pPr>
        <w:rPr>
          <w:iCs/>
        </w:rPr>
      </w:pPr>
      <w:r>
        <w:rPr>
          <w:iCs/>
        </w:rPr>
        <w:t>Abstraction is the isolation of a specific segment within a problem, then proceeding to solve this segment. To accomplish this, you must first identify attributes of the problem and filter out the attributes that are relevant, then solely work on finding a solution for these parts</w:t>
      </w:r>
      <w:r w:rsidRPr="00984890">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(Alexis, 2016)</w:t>
      </w:r>
      <w:r>
        <w:rPr>
          <w:iCs/>
        </w:rPr>
        <w:t xml:space="preserve">. In my code I have </w:t>
      </w:r>
      <w:r>
        <w:rPr>
          <w:iCs/>
        </w:rPr>
        <w:lastRenderedPageBreak/>
        <w:t>demonstrated this technique as I realised that each fish has similar moving patterns and understood that there was a better, more efficient way of doing this. I used composition to abstract all the movement code from each fish class and use one class, which holds all this movement code and allows each fish to call upon this code. (behaviour method inside pet class lines 96-112)</w:t>
      </w:r>
    </w:p>
    <w:p w14:paraId="168400BC" w14:textId="77777777" w:rsidR="00C54875" w:rsidRDefault="00C54875" w:rsidP="00C54875"/>
    <w:p w14:paraId="611CDD00" w14:textId="77777777" w:rsidR="00C54875" w:rsidRPr="003312FF" w:rsidRDefault="00C54875" w:rsidP="00C54875">
      <w:pPr>
        <w:pStyle w:val="Heading4"/>
        <w:numPr>
          <w:ilvl w:val="1"/>
          <w:numId w:val="13"/>
        </w:numPr>
      </w:pPr>
      <w:r>
        <w:t>Composition</w:t>
      </w:r>
    </w:p>
    <w:p w14:paraId="2B572563" w14:textId="77777777" w:rsidR="00C54875" w:rsidRDefault="00C54875" w:rsidP="00C54875">
      <w:pPr>
        <w:rPr>
          <w:iCs/>
        </w:rPr>
      </w:pPr>
      <w:r>
        <w:rPr>
          <w:iCs/>
        </w:rPr>
        <w:t>Composition is an Object-Oriented Programming concept that allows the re-use of existing code. In composition you create instance variables of one or more objects inside a class that are a reference to other classes. This forms a “has a” relationship between the objects</w:t>
      </w:r>
      <w:r w:rsidRPr="00984890">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(Baeldung.com, 2019)</w:t>
      </w:r>
      <w:r>
        <w:rPr>
          <w:iCs/>
        </w:rPr>
        <w:t xml:space="preserve">. A real-world example of this would be that a chair would have other objects attached to it such as a leg or cushion. So, you could say that chair “has a” leg. This is useful in terms of software development, as you can have many classes use the same method as each other, while only having to type the code once. Therefore, creating a more efficient way of developing software. I have found this concept immensely advantageous throughout the development of my software. While reading the brief I noticed that all the fish have similar behaviours and so I took advantage of this detail and created a class named </w:t>
      </w:r>
      <w:proofErr w:type="spellStart"/>
      <w:r>
        <w:rPr>
          <w:iCs/>
        </w:rPr>
        <w:t>fishBehaviour</w:t>
      </w:r>
      <w:proofErr w:type="spellEnd"/>
      <w:r>
        <w:rPr>
          <w:iCs/>
        </w:rPr>
        <w:t xml:space="preserve">. This contains a method that checks if the fish has reached the edge of the screen and if it has, then it tells the fish to turn around. By creating an instance of this class in my Pet class, I was able to use this same method to check for the screen bound, while only having the one method that resides inside the </w:t>
      </w:r>
      <w:proofErr w:type="spellStart"/>
      <w:r>
        <w:rPr>
          <w:iCs/>
        </w:rPr>
        <w:t>fishBehavour</w:t>
      </w:r>
      <w:proofErr w:type="spellEnd"/>
      <w:r>
        <w:rPr>
          <w:iCs/>
        </w:rPr>
        <w:t xml:space="preserve"> class.</w:t>
      </w:r>
      <w:r>
        <w:rPr>
          <w:iCs/>
          <w:noProof/>
        </w:rPr>
        <w:drawing>
          <wp:inline distT="0" distB="0" distL="0" distR="0" wp14:anchorId="56FFD1DF" wp14:editId="2F234542">
            <wp:extent cx="3140075" cy="276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0075" cy="276225"/>
                    </a:xfrm>
                    <a:prstGeom prst="rect">
                      <a:avLst/>
                    </a:prstGeom>
                    <a:noFill/>
                    <a:ln>
                      <a:noFill/>
                    </a:ln>
                  </pic:spPr>
                </pic:pic>
              </a:graphicData>
            </a:graphic>
          </wp:inline>
        </w:drawing>
      </w:r>
    </w:p>
    <w:p w14:paraId="49421F61" w14:textId="77777777" w:rsidR="00C54875" w:rsidRPr="00B3011F" w:rsidRDefault="00C54875" w:rsidP="00C54875">
      <w:pPr>
        <w:rPr>
          <w:iCs/>
        </w:rPr>
      </w:pPr>
      <w:r>
        <w:rPr>
          <w:iCs/>
        </w:rPr>
        <w:t xml:space="preserve">This is the line of code I used to call upon the method called </w:t>
      </w:r>
      <w:proofErr w:type="spellStart"/>
      <w:r>
        <w:rPr>
          <w:iCs/>
        </w:rPr>
        <w:t>swimBehaviour</w:t>
      </w:r>
      <w:proofErr w:type="spellEnd"/>
      <w:r>
        <w:rPr>
          <w:iCs/>
        </w:rPr>
        <w:t xml:space="preserve">, inside </w:t>
      </w:r>
      <w:proofErr w:type="spellStart"/>
      <w:r>
        <w:rPr>
          <w:iCs/>
        </w:rPr>
        <w:t>fishBehaviour</w:t>
      </w:r>
      <w:proofErr w:type="spellEnd"/>
      <w:r>
        <w:rPr>
          <w:iCs/>
        </w:rPr>
        <w:t xml:space="preserve"> class.</w:t>
      </w:r>
    </w:p>
    <w:p w14:paraId="08BAB2F8" w14:textId="77777777" w:rsidR="00C54875" w:rsidRDefault="00C54875" w:rsidP="00C54875"/>
    <w:p w14:paraId="7D7088B1" w14:textId="77777777" w:rsidR="00C54875" w:rsidRPr="00697982" w:rsidRDefault="00C54875" w:rsidP="00C54875"/>
    <w:p w14:paraId="6138DBC5" w14:textId="77777777" w:rsidR="00C54875" w:rsidRPr="003312FF" w:rsidRDefault="00C54875" w:rsidP="00C54875">
      <w:pPr>
        <w:pStyle w:val="Heading4"/>
        <w:numPr>
          <w:ilvl w:val="1"/>
          <w:numId w:val="13"/>
        </w:numPr>
      </w:pPr>
      <w:r>
        <w:t>Inheritance</w:t>
      </w:r>
    </w:p>
    <w:p w14:paraId="5D53FCF1" w14:textId="77777777" w:rsidR="00C54875" w:rsidRDefault="00C54875" w:rsidP="00C54875">
      <w:pPr>
        <w:rPr>
          <w:iCs/>
        </w:rPr>
      </w:pPr>
      <w:r>
        <w:rPr>
          <w:iCs/>
        </w:rPr>
        <w:t>Inheritance in programming is the use of hierarchy between classes. In inheritance, there will be a class that is on top of the hierarchy tree and this class is called the parent class. The parent class offers classes that are lower in the hierarchy tree (also known as the child classes) some variables and methods that sit inside the parent class</w:t>
      </w:r>
      <w:r w:rsidRPr="00984890">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(Baeldung.com, 2019)</w:t>
      </w:r>
      <w:r>
        <w:rPr>
          <w:iCs/>
        </w:rPr>
        <w:t xml:space="preserve">. As long as these methods and variables don’t have a private scope on them, the child class is free to use this code themselves. This is extremely useful when creating a program, as the </w:t>
      </w:r>
      <w:r>
        <w:rPr>
          <w:iCs/>
        </w:rPr>
        <w:lastRenderedPageBreak/>
        <w:t>developer can re-use code in the child classes, without having to type the same code twice, which makes the code extremely efficient.</w:t>
      </w:r>
    </w:p>
    <w:p w14:paraId="7A1B845C" w14:textId="77777777" w:rsidR="00C54875" w:rsidRDefault="00C54875" w:rsidP="00C54875">
      <w:pPr>
        <w:rPr>
          <w:iCs/>
        </w:rPr>
      </w:pPr>
    </w:p>
    <w:p w14:paraId="0CB1C352" w14:textId="77777777" w:rsidR="00C54875" w:rsidRDefault="00C54875" w:rsidP="00C54875">
      <w:pPr>
        <w:rPr>
          <w:iCs/>
        </w:rPr>
      </w:pPr>
      <w:r>
        <w:rPr>
          <w:iCs/>
        </w:rPr>
        <w:t xml:space="preserve"> Inheritance has been very useful when creating the program for the assignment, as I have made one class called Pet, that sets the position and orientation of each fish in the aquarium. The less efficient way of doing this would be for each fish to set their own position and orientation, which means without inheritance, I would have had to re-type all this code for each fish in the aquarium. </w:t>
      </w:r>
    </w:p>
    <w:p w14:paraId="1A9EEB0C" w14:textId="77777777" w:rsidR="00C54875" w:rsidRDefault="00C54875" w:rsidP="00C54875">
      <w:pPr>
        <w:rPr>
          <w:iCs/>
        </w:rPr>
      </w:pPr>
    </w:p>
    <w:p w14:paraId="5DABDF0F" w14:textId="77777777" w:rsidR="00C54875" w:rsidRDefault="00C54875" w:rsidP="00C54875">
      <w:pPr>
        <w:rPr>
          <w:iCs/>
        </w:rPr>
      </w:pPr>
      <w:r>
        <w:rPr>
          <w:iCs/>
        </w:rPr>
        <w:t>Inheritance is an “is a” relationship, whereas composition is a “has a” relationship. For example, a person “has a” leg (for this we would use composition) and a person “is a” mammal (for this we would use inheritance). You would use composition if you wanted to make an object that is made up of other objects. Ideally if you can ever get a “has a” relationship between objects, this is always favoured choice between composition and inheritance.</w:t>
      </w:r>
      <w:r w:rsidRPr="00984890">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(Baeldung.com, 2019)</w:t>
      </w:r>
      <w:r>
        <w:rPr>
          <w:iCs/>
        </w:rPr>
        <w:t xml:space="preserve"> The main reasons to not inheritance are that composition relationships are a lot easier to maintain and some languages including Java, won’t allow the use of multiple inheritance. This means that you can only extend one class at a time, whereas you can have multiple references to different classes inside a singular class. This means that class can reuse code from anywhere as long as they have a reference to that class and the scope of the code they are trying to call is public.</w:t>
      </w:r>
    </w:p>
    <w:p w14:paraId="25992907" w14:textId="77777777" w:rsidR="00C54875" w:rsidRPr="009B2AE1" w:rsidRDefault="00C54875" w:rsidP="00C54875">
      <w:pPr>
        <w:rPr>
          <w:iCs/>
        </w:rPr>
      </w:pPr>
    </w:p>
    <w:p w14:paraId="7FC7BE91" w14:textId="77777777" w:rsidR="00C54875" w:rsidRPr="003312FF" w:rsidRDefault="00C54875" w:rsidP="00C54875">
      <w:pPr>
        <w:pStyle w:val="Heading4"/>
        <w:numPr>
          <w:ilvl w:val="1"/>
          <w:numId w:val="13"/>
        </w:numPr>
      </w:pPr>
      <w:r>
        <w:t>Efficient Code</w:t>
      </w:r>
    </w:p>
    <w:p w14:paraId="2CE6B664" w14:textId="77777777" w:rsidR="00C54875" w:rsidRDefault="00C54875" w:rsidP="00C54875">
      <w:pPr>
        <w:rPr>
          <w:iCs/>
        </w:rPr>
      </w:pPr>
      <w:r>
        <w:rPr>
          <w:iCs/>
        </w:rPr>
        <w:t>In order to keep a consistent code lay-out, I have followed the coding standard given by the university. This include a header for each class to describe its function, all class member variables to have a comment that follows a specific format and each member variable to have an underscore before the name   (_example Variable).</w:t>
      </w:r>
    </w:p>
    <w:p w14:paraId="29EFDB98" w14:textId="77777777" w:rsidR="00C54875" w:rsidRDefault="00C54875" w:rsidP="00C54875">
      <w:pPr>
        <w:rPr>
          <w:iCs/>
        </w:rPr>
      </w:pPr>
      <w:r>
        <w:rPr>
          <w:iCs/>
          <w:noProof/>
        </w:rPr>
        <w:drawing>
          <wp:inline distT="0" distB="0" distL="0" distR="0" wp14:anchorId="7724C85E" wp14:editId="5927C4B8">
            <wp:extent cx="4709529" cy="18089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0593" cy="1836280"/>
                    </a:xfrm>
                    <a:prstGeom prst="rect">
                      <a:avLst/>
                    </a:prstGeom>
                    <a:noFill/>
                    <a:ln>
                      <a:noFill/>
                    </a:ln>
                  </pic:spPr>
                </pic:pic>
              </a:graphicData>
            </a:graphic>
          </wp:inline>
        </w:drawing>
      </w:r>
    </w:p>
    <w:p w14:paraId="71C811B6" w14:textId="77777777" w:rsidR="00C54875" w:rsidRDefault="00C54875" w:rsidP="00C54875">
      <w:pPr>
        <w:rPr>
          <w:iCs/>
        </w:rPr>
      </w:pPr>
    </w:p>
    <w:p w14:paraId="235C5580" w14:textId="77777777" w:rsidR="00C54875" w:rsidRDefault="00C54875" w:rsidP="00C54875">
      <w:pPr>
        <w:rPr>
          <w:iCs/>
        </w:rPr>
      </w:pPr>
      <w:r>
        <w:rPr>
          <w:iCs/>
        </w:rPr>
        <w:lastRenderedPageBreak/>
        <w:t>Each line must also include a comment that states the intent of the logic. The code below is an example of this.</w:t>
      </w:r>
    </w:p>
    <w:p w14:paraId="2848D602" w14:textId="77777777" w:rsidR="00C54875" w:rsidRDefault="00C54875" w:rsidP="00C54875">
      <w:pPr>
        <w:rPr>
          <w:iCs/>
        </w:rPr>
      </w:pPr>
      <w:r>
        <w:rPr>
          <w:iCs/>
          <w:noProof/>
        </w:rPr>
        <w:drawing>
          <wp:inline distT="0" distB="0" distL="0" distR="0" wp14:anchorId="65B2A95F" wp14:editId="12189C3F">
            <wp:extent cx="5943600" cy="1311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311275"/>
                    </a:xfrm>
                    <a:prstGeom prst="rect">
                      <a:avLst/>
                    </a:prstGeom>
                    <a:noFill/>
                    <a:ln>
                      <a:noFill/>
                    </a:ln>
                  </pic:spPr>
                </pic:pic>
              </a:graphicData>
            </a:graphic>
          </wp:inline>
        </w:drawing>
      </w:r>
    </w:p>
    <w:p w14:paraId="0D46E1A6" w14:textId="77777777" w:rsidR="00C54875" w:rsidRDefault="00C54875" w:rsidP="00C54875">
      <w:pPr>
        <w:rPr>
          <w:iCs/>
        </w:rPr>
      </w:pPr>
    </w:p>
    <w:p w14:paraId="734B4563" w14:textId="77777777" w:rsidR="00C54875" w:rsidRDefault="00C54875" w:rsidP="00C54875">
      <w:pPr>
        <w:rPr>
          <w:iCs/>
        </w:rPr>
      </w:pPr>
      <w:r>
        <w:rPr>
          <w:iCs/>
        </w:rPr>
        <w:t>I have also used the camelCase naming convention throughout my code to keep a consistent code lay-out.</w:t>
      </w:r>
    </w:p>
    <w:p w14:paraId="29B1EDFD" w14:textId="77777777" w:rsidR="00C54875" w:rsidRDefault="00C54875" w:rsidP="00C54875">
      <w:pPr>
        <w:rPr>
          <w:iCs/>
        </w:rPr>
      </w:pPr>
    </w:p>
    <w:p w14:paraId="2A03C2AD" w14:textId="77777777" w:rsidR="00C54875" w:rsidRDefault="00C54875" w:rsidP="00C54875">
      <w:pPr>
        <w:rPr>
          <w:iCs/>
        </w:rPr>
      </w:pPr>
      <w:r>
        <w:rPr>
          <w:iCs/>
          <w:noProof/>
        </w:rPr>
        <w:drawing>
          <wp:inline distT="0" distB="0" distL="0" distR="0" wp14:anchorId="552EE498" wp14:editId="03046E8B">
            <wp:extent cx="2717165" cy="466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17165" cy="466090"/>
                    </a:xfrm>
                    <a:prstGeom prst="rect">
                      <a:avLst/>
                    </a:prstGeom>
                    <a:noFill/>
                    <a:ln>
                      <a:noFill/>
                    </a:ln>
                  </pic:spPr>
                </pic:pic>
              </a:graphicData>
            </a:graphic>
          </wp:inline>
        </w:drawing>
      </w:r>
    </w:p>
    <w:p w14:paraId="6D50306D" w14:textId="77777777" w:rsidR="00C54875" w:rsidRDefault="00C54875" w:rsidP="00C54875">
      <w:pPr>
        <w:rPr>
          <w:iCs/>
        </w:rPr>
      </w:pPr>
      <w:r>
        <w:rPr>
          <w:iCs/>
        </w:rPr>
        <w:t>This code exemplifies the camelCase naming convention, but it also shows how I’ve used parameter passing in my code. In this example I am passing a specific minimum and maximum value to the random speed generator method, so that the value of the speed can only be between the numbers given in the client brief. To avoid confusion when parameter passing, I use an underscore for the data member variables and for variables in the parameters of the method, I don’t use an under score. So, when assigning local variable to parameter variables, they won’t have the same name.</w:t>
      </w:r>
    </w:p>
    <w:p w14:paraId="385EADAD" w14:textId="77777777" w:rsidR="00C54875" w:rsidRDefault="00C54875" w:rsidP="00C54875">
      <w:pPr>
        <w:rPr>
          <w:iCs/>
        </w:rPr>
      </w:pPr>
      <w:r>
        <w:rPr>
          <w:iCs/>
          <w:noProof/>
        </w:rPr>
        <w:drawing>
          <wp:inline distT="0" distB="0" distL="0" distR="0" wp14:anchorId="5C117D5F" wp14:editId="26038C2B">
            <wp:extent cx="5495290" cy="1250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290" cy="1250950"/>
                    </a:xfrm>
                    <a:prstGeom prst="rect">
                      <a:avLst/>
                    </a:prstGeom>
                    <a:noFill/>
                    <a:ln>
                      <a:noFill/>
                    </a:ln>
                  </pic:spPr>
                </pic:pic>
              </a:graphicData>
            </a:graphic>
          </wp:inline>
        </w:drawing>
      </w:r>
    </w:p>
    <w:p w14:paraId="233984DD" w14:textId="77777777" w:rsidR="00C54875" w:rsidRDefault="00C54875" w:rsidP="00C54875">
      <w:pPr>
        <w:rPr>
          <w:iCs/>
        </w:rPr>
      </w:pPr>
    </w:p>
    <w:p w14:paraId="70AAE2E8" w14:textId="77777777" w:rsidR="00C54875" w:rsidRDefault="00C54875" w:rsidP="00C54875">
      <w:pPr>
        <w:rPr>
          <w:iCs/>
        </w:rPr>
      </w:pPr>
    </w:p>
    <w:p w14:paraId="66CFC934" w14:textId="77777777" w:rsidR="00C54875" w:rsidRDefault="00C54875" w:rsidP="00C54875">
      <w:pPr>
        <w:rPr>
          <w:iCs/>
        </w:rPr>
      </w:pPr>
      <w:r>
        <w:rPr>
          <w:iCs/>
        </w:rPr>
        <w:t>Javadoc tagging is when you use a certain format when commenting, so that your code will have a structure that Javadoc can process and present information to the user.</w:t>
      </w:r>
      <w:r w:rsidRPr="00F174F6">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(Oracle.com, 2019)</w:t>
      </w:r>
    </w:p>
    <w:p w14:paraId="4C66B186" w14:textId="77777777" w:rsidR="00C54875" w:rsidRDefault="00C54875" w:rsidP="00C54875">
      <w:pPr>
        <w:rPr>
          <w:iCs/>
        </w:rPr>
      </w:pPr>
      <w:r>
        <w:rPr>
          <w:iCs/>
          <w:noProof/>
        </w:rPr>
        <w:lastRenderedPageBreak/>
        <w:drawing>
          <wp:inline distT="0" distB="0" distL="0" distR="0" wp14:anchorId="71251241" wp14:editId="363A3024">
            <wp:extent cx="5262245" cy="125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245" cy="1250950"/>
                    </a:xfrm>
                    <a:prstGeom prst="rect">
                      <a:avLst/>
                    </a:prstGeom>
                    <a:noFill/>
                    <a:ln>
                      <a:noFill/>
                    </a:ln>
                  </pic:spPr>
                </pic:pic>
              </a:graphicData>
            </a:graphic>
          </wp:inline>
        </w:drawing>
      </w:r>
    </w:p>
    <w:p w14:paraId="1AB52F28" w14:textId="77777777" w:rsidR="00C54875" w:rsidRDefault="00C54875" w:rsidP="00C54875">
      <w:pPr>
        <w:rPr>
          <w:iCs/>
        </w:rPr>
      </w:pPr>
      <w:r>
        <w:rPr>
          <w:iCs/>
        </w:rPr>
        <w:t>The above image is an example of Javadoc tagging in my code. This will let the Javadoc know the author, version and the purpose of the class.</w:t>
      </w:r>
    </w:p>
    <w:p w14:paraId="33DEE454" w14:textId="77777777" w:rsidR="00C54875" w:rsidRDefault="00C54875" w:rsidP="00C54875">
      <w:pPr>
        <w:rPr>
          <w:iCs/>
        </w:rPr>
      </w:pPr>
    </w:p>
    <w:p w14:paraId="08EA3958" w14:textId="77777777" w:rsidR="00C54875" w:rsidRPr="006E402C" w:rsidRDefault="00C54875" w:rsidP="00C54875">
      <w:pPr>
        <w:rPr>
          <w:iCs/>
        </w:rPr>
      </w:pPr>
    </w:p>
    <w:p w14:paraId="1CA69BBE" w14:textId="77777777" w:rsidR="00C54875" w:rsidRDefault="00C54875" w:rsidP="00C54875">
      <w:pPr>
        <w:pStyle w:val="Heading2"/>
        <w:numPr>
          <w:ilvl w:val="0"/>
          <w:numId w:val="13"/>
        </w:numPr>
        <w:rPr>
          <w:sz w:val="32"/>
          <w:szCs w:val="32"/>
        </w:rPr>
      </w:pPr>
      <w:r>
        <w:rPr>
          <w:sz w:val="32"/>
          <w:szCs w:val="32"/>
        </w:rPr>
        <w:t>References</w:t>
      </w:r>
    </w:p>
    <w:p w14:paraId="3EB19965" w14:textId="77777777" w:rsidR="00C54875" w:rsidRDefault="00C54875" w:rsidP="00C54875">
      <w:pPr>
        <w:rPr>
          <w:i/>
        </w:rPr>
      </w:pPr>
      <w:r w:rsidRPr="003E19E6">
        <w:rPr>
          <w:i/>
        </w:rPr>
        <w:t>List your references here using the Harvard referencing style.</w:t>
      </w:r>
    </w:p>
    <w:p w14:paraId="3E569B92" w14:textId="77777777" w:rsidR="00C54875" w:rsidRDefault="00C54875" w:rsidP="00C54875">
      <w:pPr>
        <w:rPr>
          <w:i/>
        </w:rPr>
      </w:pPr>
    </w:p>
    <w:p w14:paraId="1B9B0EC0" w14:textId="77777777" w:rsidR="00C54875" w:rsidRDefault="00C54875" w:rsidP="00C54875">
      <w:pPr>
        <w:rPr>
          <w:rFonts w:cstheme="minorHAnsi"/>
          <w:color w:val="000000"/>
          <w:szCs w:val="28"/>
          <w:shd w:val="clear" w:color="auto" w:fill="FFFFFF"/>
        </w:rPr>
      </w:pPr>
      <w:r w:rsidRPr="00974D66">
        <w:rPr>
          <w:rFonts w:cstheme="minorHAnsi"/>
          <w:color w:val="000000"/>
          <w:szCs w:val="28"/>
          <w:shd w:val="clear" w:color="auto" w:fill="FFFFFF"/>
        </w:rPr>
        <w:t>Baeldung.com. (2019). </w:t>
      </w:r>
      <w:r w:rsidRPr="00974D66">
        <w:rPr>
          <w:rFonts w:cstheme="minorHAnsi"/>
          <w:i/>
          <w:iCs/>
          <w:color w:val="000000"/>
          <w:szCs w:val="28"/>
          <w:shd w:val="clear" w:color="auto" w:fill="FFFFFF"/>
        </w:rPr>
        <w:t>Inheritance and Composition (Is-a vs Has-a relationship) in Java</w:t>
      </w:r>
      <w:r w:rsidRPr="00974D66">
        <w:rPr>
          <w:rFonts w:cstheme="minorHAnsi"/>
          <w:color w:val="000000"/>
          <w:szCs w:val="28"/>
          <w:shd w:val="clear" w:color="auto" w:fill="FFFFFF"/>
        </w:rPr>
        <w:t>. [online] Available at: https://www.baeldung.com/java-inheritance-composition [Accessed 17 Nov. 2019].</w:t>
      </w:r>
    </w:p>
    <w:p w14:paraId="2691A601" w14:textId="77777777" w:rsidR="00C54875" w:rsidRPr="00974D66" w:rsidRDefault="00C54875" w:rsidP="00C54875">
      <w:pPr>
        <w:rPr>
          <w:rStyle w:val="Hyperlink"/>
          <w:rFonts w:cstheme="minorHAnsi"/>
          <w:sz w:val="40"/>
          <w:szCs w:val="32"/>
        </w:rPr>
      </w:pPr>
    </w:p>
    <w:p w14:paraId="3C9A4E6D" w14:textId="77777777" w:rsidR="00C54875" w:rsidRPr="00984890" w:rsidRDefault="00C54875" w:rsidP="00C54875">
      <w:pPr>
        <w:rPr>
          <w:rFonts w:cstheme="minorHAnsi"/>
          <w:color w:val="000000"/>
          <w:szCs w:val="28"/>
          <w:shd w:val="clear" w:color="auto" w:fill="FFFFFF"/>
        </w:rPr>
      </w:pPr>
      <w:r w:rsidRPr="00984890">
        <w:rPr>
          <w:rFonts w:cstheme="minorHAnsi"/>
          <w:color w:val="000000"/>
          <w:szCs w:val="28"/>
          <w:shd w:val="clear" w:color="auto" w:fill="FFFFFF"/>
        </w:rPr>
        <w:t>Alexis, R. (2016). </w:t>
      </w:r>
      <w:r w:rsidRPr="00984890">
        <w:rPr>
          <w:rFonts w:cstheme="minorHAnsi"/>
          <w:i/>
          <w:iCs/>
          <w:color w:val="000000"/>
          <w:szCs w:val="28"/>
          <w:shd w:val="clear" w:color="auto" w:fill="FFFFFF"/>
        </w:rPr>
        <w:t>What is abstract thinking? How is it used in problem solving?”</w:t>
      </w:r>
      <w:r w:rsidRPr="00984890">
        <w:rPr>
          <w:rFonts w:cstheme="minorHAnsi"/>
          <w:color w:val="000000"/>
          <w:szCs w:val="28"/>
          <w:shd w:val="clear" w:color="auto" w:fill="FFFFFF"/>
        </w:rPr>
        <w:t>. [online] Quora. Available at: https://www.quora.com/What-is-abstract-thinking-How-is-it-used-in-problem-solving [Accessed 17 Nov. 2019].</w:t>
      </w:r>
    </w:p>
    <w:p w14:paraId="06BF922E" w14:textId="77777777" w:rsidR="00C54875" w:rsidRDefault="00C54875" w:rsidP="00C54875">
      <w:pPr>
        <w:rPr>
          <w:rFonts w:ascii="Arial" w:hAnsi="Arial" w:cs="Arial"/>
          <w:color w:val="000000"/>
          <w:sz w:val="20"/>
          <w:szCs w:val="20"/>
          <w:shd w:val="clear" w:color="auto" w:fill="FFFFFF"/>
        </w:rPr>
      </w:pPr>
    </w:p>
    <w:p w14:paraId="7E57955F" w14:textId="77777777" w:rsidR="00C54875" w:rsidRDefault="00C54875" w:rsidP="00C54875">
      <w:pPr>
        <w:rPr>
          <w:rStyle w:val="Hyperlink"/>
        </w:rPr>
      </w:pPr>
    </w:p>
    <w:p w14:paraId="010A533A" w14:textId="77777777" w:rsidR="00C54875" w:rsidRPr="00F174F6" w:rsidRDefault="00C54875" w:rsidP="00C54875">
      <w:pPr>
        <w:rPr>
          <w:rFonts w:cstheme="minorHAnsi"/>
          <w:i/>
          <w:sz w:val="40"/>
          <w:szCs w:val="32"/>
        </w:rPr>
      </w:pPr>
      <w:r w:rsidRPr="00F174F6">
        <w:rPr>
          <w:rFonts w:cstheme="minorHAnsi"/>
          <w:color w:val="000000"/>
          <w:szCs w:val="28"/>
          <w:shd w:val="clear" w:color="auto" w:fill="FFFFFF"/>
        </w:rPr>
        <w:t>Oracle.com. (2019). </w:t>
      </w:r>
      <w:r w:rsidRPr="00F174F6">
        <w:rPr>
          <w:rFonts w:cstheme="minorHAnsi"/>
          <w:i/>
          <w:iCs/>
          <w:color w:val="000000"/>
          <w:szCs w:val="28"/>
          <w:shd w:val="clear" w:color="auto" w:fill="FFFFFF"/>
        </w:rPr>
        <w:t>Proposed Javadoc Tags</w:t>
      </w:r>
      <w:r w:rsidRPr="00F174F6">
        <w:rPr>
          <w:rFonts w:cstheme="minorHAnsi"/>
          <w:color w:val="000000"/>
          <w:szCs w:val="28"/>
          <w:shd w:val="clear" w:color="auto" w:fill="FFFFFF"/>
        </w:rPr>
        <w:t>. [online] Available at: https://www.oracle.com/technetwork/java/javase/documentation/proposed-tags-142378.html [Accessed 17 Nov. 2019].</w:t>
      </w:r>
    </w:p>
    <w:p w14:paraId="04279956" w14:textId="77777777" w:rsidR="00C54875" w:rsidRPr="00974D66" w:rsidRDefault="00C54875" w:rsidP="00C54875">
      <w:pPr>
        <w:rPr>
          <w:iCs/>
        </w:rPr>
      </w:pPr>
    </w:p>
    <w:p w14:paraId="7E3233BC" w14:textId="77777777" w:rsidR="00C54875" w:rsidRPr="00E93951" w:rsidRDefault="00C54875" w:rsidP="00C54875">
      <w:pPr>
        <w:rPr>
          <w:iCs/>
        </w:rPr>
      </w:pPr>
    </w:p>
    <w:p w14:paraId="354DAEE3" w14:textId="44A14752" w:rsidR="00875259" w:rsidRPr="002B0337" w:rsidRDefault="00875259" w:rsidP="002B0337">
      <w:pPr>
        <w:rPr>
          <w:i/>
        </w:rPr>
      </w:pPr>
    </w:p>
    <w:sectPr w:rsidR="00875259" w:rsidRPr="002B0337" w:rsidSect="00E532C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05442" w14:textId="77777777" w:rsidR="00332293" w:rsidRDefault="00332293" w:rsidP="003A56B8">
      <w:r>
        <w:separator/>
      </w:r>
    </w:p>
  </w:endnote>
  <w:endnote w:type="continuationSeparator" w:id="0">
    <w:p w14:paraId="6EFCC08A" w14:textId="77777777" w:rsidR="00332293" w:rsidRDefault="00332293" w:rsidP="003A5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3CE88B" w14:textId="77777777" w:rsidR="00332293" w:rsidRDefault="00332293" w:rsidP="003A56B8">
      <w:r>
        <w:separator/>
      </w:r>
    </w:p>
  </w:footnote>
  <w:footnote w:type="continuationSeparator" w:id="0">
    <w:p w14:paraId="19ACBED5" w14:textId="77777777" w:rsidR="00332293" w:rsidRDefault="00332293" w:rsidP="003A56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DAEE8" w14:textId="77777777" w:rsidR="00777121" w:rsidRDefault="003A56B8">
    <w:pPr>
      <w:pStyle w:val="Header"/>
      <w:rPr>
        <w:sz w:val="24"/>
        <w:szCs w:val="24"/>
      </w:rPr>
    </w:pPr>
    <w:r>
      <w:rPr>
        <w:noProof/>
        <w:sz w:val="24"/>
        <w:szCs w:val="24"/>
        <w:lang w:eastAsia="en-GB"/>
      </w:rPr>
      <w:drawing>
        <wp:anchor distT="0" distB="0" distL="114300" distR="114300" simplePos="0" relativeHeight="251658240" behindDoc="1" locked="0" layoutInCell="1" allowOverlap="1" wp14:anchorId="354DAEEA" wp14:editId="354DAEEB">
          <wp:simplePos x="0" y="0"/>
          <wp:positionH relativeFrom="column">
            <wp:posOffset>4370070</wp:posOffset>
          </wp:positionH>
          <wp:positionV relativeFrom="paragraph">
            <wp:posOffset>-198120</wp:posOffset>
          </wp:positionV>
          <wp:extent cx="1604010" cy="518160"/>
          <wp:effectExtent l="19050" t="0" r="0" b="0"/>
          <wp:wrapTight wrapText="bothSides">
            <wp:wrapPolygon edited="0">
              <wp:start x="-257" y="0"/>
              <wp:lineTo x="-257" y="20647"/>
              <wp:lineTo x="21549" y="20647"/>
              <wp:lineTo x="21549" y="0"/>
              <wp:lineTo x="-257" y="0"/>
            </wp:wrapPolygon>
          </wp:wrapTight>
          <wp:docPr id="10" name="Picture 10" descr="http://www.wlep.co.uk/assets/University-of-Worces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lep.co.uk/assets/University-of-Worcester-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4010" cy="518160"/>
                  </a:xfrm>
                  <a:prstGeom prst="rect">
                    <a:avLst/>
                  </a:prstGeom>
                  <a:noFill/>
                  <a:ln>
                    <a:noFill/>
                  </a:ln>
                </pic:spPr>
              </pic:pic>
            </a:graphicData>
          </a:graphic>
        </wp:anchor>
      </w:drawing>
    </w:r>
    <w:r w:rsidRPr="003A56B8">
      <w:rPr>
        <w:sz w:val="24"/>
        <w:szCs w:val="24"/>
      </w:rPr>
      <w:t>COMP2331 Object Oriented Design &amp; Development 2018-19</w:t>
    </w:r>
  </w:p>
  <w:p w14:paraId="354DAEE9" w14:textId="77777777" w:rsidR="003A56B8" w:rsidRPr="003A56B8" w:rsidRDefault="00777121">
    <w:pPr>
      <w:pStyle w:val="Header"/>
      <w:rPr>
        <w:sz w:val="24"/>
        <w:szCs w:val="24"/>
      </w:rPr>
    </w:pPr>
    <w:r>
      <w:rPr>
        <w:sz w:val="24"/>
        <w:szCs w:val="24"/>
      </w:rPr>
      <w:t>Assessment 1</w:t>
    </w:r>
    <w:r w:rsidR="00B93CEC">
      <w:rPr>
        <w:sz w:val="24"/>
        <w:szCs w:val="24"/>
      </w:rPr>
      <w:t xml:space="preserve">: </w:t>
    </w:r>
    <w:r w:rsidR="001F787E">
      <w:rPr>
        <w:sz w:val="24"/>
        <w:szCs w:val="24"/>
      </w:rPr>
      <w:t>third</w:t>
    </w:r>
    <w:r w:rsidR="00197A37">
      <w:rPr>
        <w:sz w:val="24"/>
        <w:szCs w:val="24"/>
      </w:rPr>
      <w:t xml:space="preserve"> milestone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46FEE"/>
    <w:multiLevelType w:val="hybridMultilevel"/>
    <w:tmpl w:val="7990E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0D189C"/>
    <w:multiLevelType w:val="hybridMultilevel"/>
    <w:tmpl w:val="600E6E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437194"/>
    <w:multiLevelType w:val="hybridMultilevel"/>
    <w:tmpl w:val="28BE4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E3321A"/>
    <w:multiLevelType w:val="hybridMultilevel"/>
    <w:tmpl w:val="49D4B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8F16DC"/>
    <w:multiLevelType w:val="hybridMultilevel"/>
    <w:tmpl w:val="52143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3275FC"/>
    <w:multiLevelType w:val="hybridMultilevel"/>
    <w:tmpl w:val="1FFC4D5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0BD4494"/>
    <w:multiLevelType w:val="hybridMultilevel"/>
    <w:tmpl w:val="6AF26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223EA3"/>
    <w:multiLevelType w:val="hybridMultilevel"/>
    <w:tmpl w:val="70A4E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570E7A"/>
    <w:multiLevelType w:val="multilevel"/>
    <w:tmpl w:val="DED0721E"/>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15:restartNumberingAfterBreak="0">
    <w:nsid w:val="465E442C"/>
    <w:multiLevelType w:val="hybridMultilevel"/>
    <w:tmpl w:val="E438F5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DD33FC"/>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4D3A5CBE"/>
    <w:multiLevelType w:val="hybridMultilevel"/>
    <w:tmpl w:val="C694A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58222E5"/>
    <w:multiLevelType w:val="hybridMultilevel"/>
    <w:tmpl w:val="8550EC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0E1A6A"/>
    <w:multiLevelType w:val="multilevel"/>
    <w:tmpl w:val="03EE14C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2CD7DFD"/>
    <w:multiLevelType w:val="hybridMultilevel"/>
    <w:tmpl w:val="3D28A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7D3905"/>
    <w:multiLevelType w:val="hybridMultilevel"/>
    <w:tmpl w:val="61D48C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0C48EF"/>
    <w:multiLevelType w:val="hybridMultilevel"/>
    <w:tmpl w:val="66540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16"/>
  </w:num>
  <w:num w:numId="5">
    <w:abstractNumId w:val="6"/>
  </w:num>
  <w:num w:numId="6">
    <w:abstractNumId w:val="2"/>
  </w:num>
  <w:num w:numId="7">
    <w:abstractNumId w:val="12"/>
  </w:num>
  <w:num w:numId="8">
    <w:abstractNumId w:val="11"/>
  </w:num>
  <w:num w:numId="9">
    <w:abstractNumId w:val="9"/>
  </w:num>
  <w:num w:numId="10">
    <w:abstractNumId w:val="10"/>
  </w:num>
  <w:num w:numId="11">
    <w:abstractNumId w:val="8"/>
  </w:num>
  <w:num w:numId="12">
    <w:abstractNumId w:val="15"/>
  </w:num>
  <w:num w:numId="13">
    <w:abstractNumId w:val="13"/>
  </w:num>
  <w:num w:numId="14">
    <w:abstractNumId w:val="7"/>
  </w:num>
  <w:num w:numId="15">
    <w:abstractNumId w:val="14"/>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C75"/>
    <w:rsid w:val="00001E76"/>
    <w:rsid w:val="0000292C"/>
    <w:rsid w:val="00002FD0"/>
    <w:rsid w:val="00003CFA"/>
    <w:rsid w:val="00010C49"/>
    <w:rsid w:val="00010CE2"/>
    <w:rsid w:val="00015670"/>
    <w:rsid w:val="0001571F"/>
    <w:rsid w:val="00017E9B"/>
    <w:rsid w:val="0002042B"/>
    <w:rsid w:val="0002135D"/>
    <w:rsid w:val="000236AE"/>
    <w:rsid w:val="00031921"/>
    <w:rsid w:val="00031FC2"/>
    <w:rsid w:val="0003208F"/>
    <w:rsid w:val="00035116"/>
    <w:rsid w:val="000353FE"/>
    <w:rsid w:val="0003604E"/>
    <w:rsid w:val="000406FA"/>
    <w:rsid w:val="00042CC2"/>
    <w:rsid w:val="00043B8C"/>
    <w:rsid w:val="000459AE"/>
    <w:rsid w:val="0004602D"/>
    <w:rsid w:val="000478F4"/>
    <w:rsid w:val="00051D4B"/>
    <w:rsid w:val="000531D8"/>
    <w:rsid w:val="00053D29"/>
    <w:rsid w:val="000550DF"/>
    <w:rsid w:val="000606FA"/>
    <w:rsid w:val="00061E3A"/>
    <w:rsid w:val="00062408"/>
    <w:rsid w:val="00064B3C"/>
    <w:rsid w:val="00064ECF"/>
    <w:rsid w:val="0006568B"/>
    <w:rsid w:val="00065C65"/>
    <w:rsid w:val="00070036"/>
    <w:rsid w:val="00077661"/>
    <w:rsid w:val="0008149B"/>
    <w:rsid w:val="00082EB9"/>
    <w:rsid w:val="00083D18"/>
    <w:rsid w:val="00084B06"/>
    <w:rsid w:val="00084C1F"/>
    <w:rsid w:val="00085A7B"/>
    <w:rsid w:val="00085AAA"/>
    <w:rsid w:val="00086C96"/>
    <w:rsid w:val="00086D92"/>
    <w:rsid w:val="0009438A"/>
    <w:rsid w:val="000A0D0D"/>
    <w:rsid w:val="000A3226"/>
    <w:rsid w:val="000B09EA"/>
    <w:rsid w:val="000B2DF3"/>
    <w:rsid w:val="000B3364"/>
    <w:rsid w:val="000B378D"/>
    <w:rsid w:val="000B5054"/>
    <w:rsid w:val="000B5247"/>
    <w:rsid w:val="000B6853"/>
    <w:rsid w:val="000C1844"/>
    <w:rsid w:val="000C43C3"/>
    <w:rsid w:val="000C4ABB"/>
    <w:rsid w:val="000C4CC8"/>
    <w:rsid w:val="000C7117"/>
    <w:rsid w:val="000D19D7"/>
    <w:rsid w:val="000D2B90"/>
    <w:rsid w:val="000D2BC0"/>
    <w:rsid w:val="000D34D1"/>
    <w:rsid w:val="000D37D3"/>
    <w:rsid w:val="000D7499"/>
    <w:rsid w:val="000E1895"/>
    <w:rsid w:val="000E21A0"/>
    <w:rsid w:val="000E508E"/>
    <w:rsid w:val="000E548B"/>
    <w:rsid w:val="000E66DE"/>
    <w:rsid w:val="000E7D69"/>
    <w:rsid w:val="000F4558"/>
    <w:rsid w:val="001009D3"/>
    <w:rsid w:val="001069FC"/>
    <w:rsid w:val="00111B95"/>
    <w:rsid w:val="0011480D"/>
    <w:rsid w:val="00114BB7"/>
    <w:rsid w:val="001160DA"/>
    <w:rsid w:val="001229D0"/>
    <w:rsid w:val="001233F5"/>
    <w:rsid w:val="00124D23"/>
    <w:rsid w:val="001264DC"/>
    <w:rsid w:val="00127595"/>
    <w:rsid w:val="001346E3"/>
    <w:rsid w:val="001425C5"/>
    <w:rsid w:val="00145F34"/>
    <w:rsid w:val="00151EFE"/>
    <w:rsid w:val="00153F18"/>
    <w:rsid w:val="0015760C"/>
    <w:rsid w:val="00160AB3"/>
    <w:rsid w:val="00167999"/>
    <w:rsid w:val="0017022B"/>
    <w:rsid w:val="00170EB0"/>
    <w:rsid w:val="00172B00"/>
    <w:rsid w:val="00172B67"/>
    <w:rsid w:val="00173EAC"/>
    <w:rsid w:val="001756A3"/>
    <w:rsid w:val="00177838"/>
    <w:rsid w:val="001808A7"/>
    <w:rsid w:val="001834C2"/>
    <w:rsid w:val="0018601F"/>
    <w:rsid w:val="001922A8"/>
    <w:rsid w:val="00192DBC"/>
    <w:rsid w:val="00193B0A"/>
    <w:rsid w:val="00193FAD"/>
    <w:rsid w:val="00195D0A"/>
    <w:rsid w:val="00195FCA"/>
    <w:rsid w:val="001967BF"/>
    <w:rsid w:val="00197A37"/>
    <w:rsid w:val="001A0A99"/>
    <w:rsid w:val="001A141B"/>
    <w:rsid w:val="001A3BFD"/>
    <w:rsid w:val="001A4441"/>
    <w:rsid w:val="001A7C7A"/>
    <w:rsid w:val="001B7309"/>
    <w:rsid w:val="001B7A60"/>
    <w:rsid w:val="001C06A8"/>
    <w:rsid w:val="001C0851"/>
    <w:rsid w:val="001C396C"/>
    <w:rsid w:val="001C4E18"/>
    <w:rsid w:val="001C69DD"/>
    <w:rsid w:val="001C73B5"/>
    <w:rsid w:val="001E0DF6"/>
    <w:rsid w:val="001E2628"/>
    <w:rsid w:val="001E2B78"/>
    <w:rsid w:val="001E3EB0"/>
    <w:rsid w:val="001E4FCE"/>
    <w:rsid w:val="001F0143"/>
    <w:rsid w:val="001F787E"/>
    <w:rsid w:val="00200130"/>
    <w:rsid w:val="00201312"/>
    <w:rsid w:val="0020271A"/>
    <w:rsid w:val="00203561"/>
    <w:rsid w:val="002045CC"/>
    <w:rsid w:val="00205E3B"/>
    <w:rsid w:val="00206DBA"/>
    <w:rsid w:val="002079C4"/>
    <w:rsid w:val="00211BD4"/>
    <w:rsid w:val="00212368"/>
    <w:rsid w:val="00212B10"/>
    <w:rsid w:val="002130F5"/>
    <w:rsid w:val="002155C3"/>
    <w:rsid w:val="002163C1"/>
    <w:rsid w:val="00216525"/>
    <w:rsid w:val="00220688"/>
    <w:rsid w:val="002233C3"/>
    <w:rsid w:val="00224392"/>
    <w:rsid w:val="00225433"/>
    <w:rsid w:val="00227F7D"/>
    <w:rsid w:val="002305A7"/>
    <w:rsid w:val="00233348"/>
    <w:rsid w:val="00233B74"/>
    <w:rsid w:val="00243EA2"/>
    <w:rsid w:val="00244669"/>
    <w:rsid w:val="00244997"/>
    <w:rsid w:val="00256114"/>
    <w:rsid w:val="00262CD3"/>
    <w:rsid w:val="00263A06"/>
    <w:rsid w:val="00264C6D"/>
    <w:rsid w:val="002661EB"/>
    <w:rsid w:val="002674CC"/>
    <w:rsid w:val="0027333A"/>
    <w:rsid w:val="00275BEF"/>
    <w:rsid w:val="00276107"/>
    <w:rsid w:val="0027626F"/>
    <w:rsid w:val="00276704"/>
    <w:rsid w:val="00280B49"/>
    <w:rsid w:val="00280EBD"/>
    <w:rsid w:val="0028131C"/>
    <w:rsid w:val="00282A36"/>
    <w:rsid w:val="00282B8D"/>
    <w:rsid w:val="00283320"/>
    <w:rsid w:val="0028492A"/>
    <w:rsid w:val="0028497B"/>
    <w:rsid w:val="00285330"/>
    <w:rsid w:val="00285AFE"/>
    <w:rsid w:val="00285B43"/>
    <w:rsid w:val="0028615A"/>
    <w:rsid w:val="00290655"/>
    <w:rsid w:val="002910C4"/>
    <w:rsid w:val="002957BF"/>
    <w:rsid w:val="00295D08"/>
    <w:rsid w:val="002A15E9"/>
    <w:rsid w:val="002A223F"/>
    <w:rsid w:val="002A2842"/>
    <w:rsid w:val="002A3B40"/>
    <w:rsid w:val="002A59BB"/>
    <w:rsid w:val="002A66F9"/>
    <w:rsid w:val="002B0337"/>
    <w:rsid w:val="002B115F"/>
    <w:rsid w:val="002B2E8E"/>
    <w:rsid w:val="002B6ADD"/>
    <w:rsid w:val="002B76C6"/>
    <w:rsid w:val="002C0073"/>
    <w:rsid w:val="002C06AD"/>
    <w:rsid w:val="002C1BF8"/>
    <w:rsid w:val="002C230B"/>
    <w:rsid w:val="002C6580"/>
    <w:rsid w:val="002C73D9"/>
    <w:rsid w:val="002D58CC"/>
    <w:rsid w:val="002D720A"/>
    <w:rsid w:val="002E0F7B"/>
    <w:rsid w:val="002E65FF"/>
    <w:rsid w:val="002F217B"/>
    <w:rsid w:val="002F22A3"/>
    <w:rsid w:val="002F3A1A"/>
    <w:rsid w:val="002F7114"/>
    <w:rsid w:val="00302F1B"/>
    <w:rsid w:val="00303860"/>
    <w:rsid w:val="00305FEE"/>
    <w:rsid w:val="00306302"/>
    <w:rsid w:val="00306678"/>
    <w:rsid w:val="0030670C"/>
    <w:rsid w:val="00313DB0"/>
    <w:rsid w:val="00313F19"/>
    <w:rsid w:val="00314B08"/>
    <w:rsid w:val="003162D2"/>
    <w:rsid w:val="003201DB"/>
    <w:rsid w:val="00320F43"/>
    <w:rsid w:val="003235EC"/>
    <w:rsid w:val="003249D6"/>
    <w:rsid w:val="00324A14"/>
    <w:rsid w:val="00324A66"/>
    <w:rsid w:val="00331D9E"/>
    <w:rsid w:val="00332293"/>
    <w:rsid w:val="00351D9C"/>
    <w:rsid w:val="00354BBC"/>
    <w:rsid w:val="0035590D"/>
    <w:rsid w:val="003566F0"/>
    <w:rsid w:val="003568EB"/>
    <w:rsid w:val="003571A6"/>
    <w:rsid w:val="003609E8"/>
    <w:rsid w:val="00361C76"/>
    <w:rsid w:val="00364460"/>
    <w:rsid w:val="00365364"/>
    <w:rsid w:val="0037064C"/>
    <w:rsid w:val="00370911"/>
    <w:rsid w:val="00371B83"/>
    <w:rsid w:val="003722CC"/>
    <w:rsid w:val="0037333E"/>
    <w:rsid w:val="003739AA"/>
    <w:rsid w:val="003757FF"/>
    <w:rsid w:val="00380C69"/>
    <w:rsid w:val="00382787"/>
    <w:rsid w:val="00382915"/>
    <w:rsid w:val="00385367"/>
    <w:rsid w:val="00390A4B"/>
    <w:rsid w:val="003925E1"/>
    <w:rsid w:val="00393F2D"/>
    <w:rsid w:val="00394023"/>
    <w:rsid w:val="00394DFE"/>
    <w:rsid w:val="0039541C"/>
    <w:rsid w:val="003A56B8"/>
    <w:rsid w:val="003A680B"/>
    <w:rsid w:val="003B0F96"/>
    <w:rsid w:val="003B1B00"/>
    <w:rsid w:val="003C0285"/>
    <w:rsid w:val="003C2CAE"/>
    <w:rsid w:val="003C41A1"/>
    <w:rsid w:val="003C62B0"/>
    <w:rsid w:val="003C6FC4"/>
    <w:rsid w:val="003D04B4"/>
    <w:rsid w:val="003D2218"/>
    <w:rsid w:val="003D239E"/>
    <w:rsid w:val="003D5982"/>
    <w:rsid w:val="003D607E"/>
    <w:rsid w:val="003E19E6"/>
    <w:rsid w:val="003E4474"/>
    <w:rsid w:val="003E5546"/>
    <w:rsid w:val="003E630B"/>
    <w:rsid w:val="003E75C9"/>
    <w:rsid w:val="003F34DB"/>
    <w:rsid w:val="003F6779"/>
    <w:rsid w:val="0040070D"/>
    <w:rsid w:val="0040303B"/>
    <w:rsid w:val="004033BB"/>
    <w:rsid w:val="00404F61"/>
    <w:rsid w:val="004057FC"/>
    <w:rsid w:val="0040594C"/>
    <w:rsid w:val="00407171"/>
    <w:rsid w:val="00410DD1"/>
    <w:rsid w:val="004126EE"/>
    <w:rsid w:val="0041447F"/>
    <w:rsid w:val="004153E3"/>
    <w:rsid w:val="00415D3F"/>
    <w:rsid w:val="00417CAB"/>
    <w:rsid w:val="0042042E"/>
    <w:rsid w:val="00422ECD"/>
    <w:rsid w:val="0042429A"/>
    <w:rsid w:val="004266A5"/>
    <w:rsid w:val="00426804"/>
    <w:rsid w:val="00426ED6"/>
    <w:rsid w:val="004315DA"/>
    <w:rsid w:val="0043350D"/>
    <w:rsid w:val="00434FA6"/>
    <w:rsid w:val="004355C3"/>
    <w:rsid w:val="0043571B"/>
    <w:rsid w:val="004360A0"/>
    <w:rsid w:val="0043635A"/>
    <w:rsid w:val="004474B9"/>
    <w:rsid w:val="00450DFC"/>
    <w:rsid w:val="00451825"/>
    <w:rsid w:val="00454260"/>
    <w:rsid w:val="00455B5D"/>
    <w:rsid w:val="00460262"/>
    <w:rsid w:val="00461E31"/>
    <w:rsid w:val="004652D3"/>
    <w:rsid w:val="004658C9"/>
    <w:rsid w:val="00467769"/>
    <w:rsid w:val="004703E9"/>
    <w:rsid w:val="00481916"/>
    <w:rsid w:val="0048377D"/>
    <w:rsid w:val="004852AC"/>
    <w:rsid w:val="00485F71"/>
    <w:rsid w:val="00497EC8"/>
    <w:rsid w:val="004A1D86"/>
    <w:rsid w:val="004A2D5F"/>
    <w:rsid w:val="004A7638"/>
    <w:rsid w:val="004B1668"/>
    <w:rsid w:val="004B667C"/>
    <w:rsid w:val="004C2157"/>
    <w:rsid w:val="004C5773"/>
    <w:rsid w:val="004C78E7"/>
    <w:rsid w:val="004D3081"/>
    <w:rsid w:val="004D359A"/>
    <w:rsid w:val="004E0388"/>
    <w:rsid w:val="004E0B7E"/>
    <w:rsid w:val="004E3C9A"/>
    <w:rsid w:val="004E4E3C"/>
    <w:rsid w:val="004E6F9E"/>
    <w:rsid w:val="004E748D"/>
    <w:rsid w:val="004F06FA"/>
    <w:rsid w:val="004F2E50"/>
    <w:rsid w:val="004F5372"/>
    <w:rsid w:val="004F63C1"/>
    <w:rsid w:val="005001F7"/>
    <w:rsid w:val="00505528"/>
    <w:rsid w:val="00511C3F"/>
    <w:rsid w:val="0052021E"/>
    <w:rsid w:val="00520DA4"/>
    <w:rsid w:val="00521AA6"/>
    <w:rsid w:val="00522AD3"/>
    <w:rsid w:val="00522C47"/>
    <w:rsid w:val="005249AB"/>
    <w:rsid w:val="00527E5B"/>
    <w:rsid w:val="00531C2A"/>
    <w:rsid w:val="00534716"/>
    <w:rsid w:val="0054035D"/>
    <w:rsid w:val="00540D5E"/>
    <w:rsid w:val="00541583"/>
    <w:rsid w:val="00541728"/>
    <w:rsid w:val="00543EE3"/>
    <w:rsid w:val="00544A12"/>
    <w:rsid w:val="00545532"/>
    <w:rsid w:val="00545EBA"/>
    <w:rsid w:val="00545F76"/>
    <w:rsid w:val="00554193"/>
    <w:rsid w:val="00560074"/>
    <w:rsid w:val="00560432"/>
    <w:rsid w:val="00561A2B"/>
    <w:rsid w:val="00562436"/>
    <w:rsid w:val="00562978"/>
    <w:rsid w:val="005633ED"/>
    <w:rsid w:val="0056348B"/>
    <w:rsid w:val="0056677F"/>
    <w:rsid w:val="00570014"/>
    <w:rsid w:val="0057253D"/>
    <w:rsid w:val="00577DEB"/>
    <w:rsid w:val="00581FEA"/>
    <w:rsid w:val="005836DC"/>
    <w:rsid w:val="005856DD"/>
    <w:rsid w:val="00586EFA"/>
    <w:rsid w:val="00587DDB"/>
    <w:rsid w:val="005913E0"/>
    <w:rsid w:val="005930A4"/>
    <w:rsid w:val="00594516"/>
    <w:rsid w:val="005945B7"/>
    <w:rsid w:val="005946CE"/>
    <w:rsid w:val="005965F6"/>
    <w:rsid w:val="00596AEB"/>
    <w:rsid w:val="005A1313"/>
    <w:rsid w:val="005A1BC4"/>
    <w:rsid w:val="005A2DD4"/>
    <w:rsid w:val="005A43DE"/>
    <w:rsid w:val="005A45C5"/>
    <w:rsid w:val="005A4A4A"/>
    <w:rsid w:val="005A7688"/>
    <w:rsid w:val="005B17E5"/>
    <w:rsid w:val="005B1C06"/>
    <w:rsid w:val="005B1EA0"/>
    <w:rsid w:val="005B33E5"/>
    <w:rsid w:val="005B3450"/>
    <w:rsid w:val="005B4DE8"/>
    <w:rsid w:val="005C09FC"/>
    <w:rsid w:val="005C0F14"/>
    <w:rsid w:val="005C0FD5"/>
    <w:rsid w:val="005C138D"/>
    <w:rsid w:val="005C224C"/>
    <w:rsid w:val="005C28FF"/>
    <w:rsid w:val="005C3976"/>
    <w:rsid w:val="005C4138"/>
    <w:rsid w:val="005C722E"/>
    <w:rsid w:val="005E0595"/>
    <w:rsid w:val="005E2051"/>
    <w:rsid w:val="005E5BBD"/>
    <w:rsid w:val="005E6854"/>
    <w:rsid w:val="005E68EF"/>
    <w:rsid w:val="005E6C21"/>
    <w:rsid w:val="005F08A7"/>
    <w:rsid w:val="005F3328"/>
    <w:rsid w:val="005F38CB"/>
    <w:rsid w:val="00601E91"/>
    <w:rsid w:val="006029BE"/>
    <w:rsid w:val="00602D0B"/>
    <w:rsid w:val="00603E1D"/>
    <w:rsid w:val="006049EE"/>
    <w:rsid w:val="006060F9"/>
    <w:rsid w:val="00606E1B"/>
    <w:rsid w:val="00607C03"/>
    <w:rsid w:val="00611127"/>
    <w:rsid w:val="00616A92"/>
    <w:rsid w:val="006208F4"/>
    <w:rsid w:val="006247AE"/>
    <w:rsid w:val="00625108"/>
    <w:rsid w:val="00630B12"/>
    <w:rsid w:val="00637166"/>
    <w:rsid w:val="00640CB3"/>
    <w:rsid w:val="00646BF6"/>
    <w:rsid w:val="006471D0"/>
    <w:rsid w:val="0064766D"/>
    <w:rsid w:val="00647DA6"/>
    <w:rsid w:val="00651916"/>
    <w:rsid w:val="00656243"/>
    <w:rsid w:val="006626BC"/>
    <w:rsid w:val="00663B23"/>
    <w:rsid w:val="00664576"/>
    <w:rsid w:val="00665F20"/>
    <w:rsid w:val="00671D83"/>
    <w:rsid w:val="00671D98"/>
    <w:rsid w:val="00673BCE"/>
    <w:rsid w:val="00674854"/>
    <w:rsid w:val="00675D1D"/>
    <w:rsid w:val="00677DD9"/>
    <w:rsid w:val="006843B1"/>
    <w:rsid w:val="006868D2"/>
    <w:rsid w:val="006903CD"/>
    <w:rsid w:val="00691196"/>
    <w:rsid w:val="00693411"/>
    <w:rsid w:val="0069458B"/>
    <w:rsid w:val="00694E3D"/>
    <w:rsid w:val="00696A0F"/>
    <w:rsid w:val="0069713E"/>
    <w:rsid w:val="006A3559"/>
    <w:rsid w:val="006A3860"/>
    <w:rsid w:val="006A7B84"/>
    <w:rsid w:val="006B1754"/>
    <w:rsid w:val="006B3F43"/>
    <w:rsid w:val="006B5242"/>
    <w:rsid w:val="006B59C8"/>
    <w:rsid w:val="006C2868"/>
    <w:rsid w:val="006C4D8D"/>
    <w:rsid w:val="006C5618"/>
    <w:rsid w:val="006C6162"/>
    <w:rsid w:val="006C7AB9"/>
    <w:rsid w:val="006D05E4"/>
    <w:rsid w:val="006D1FB7"/>
    <w:rsid w:val="006D3EFC"/>
    <w:rsid w:val="006D4FA2"/>
    <w:rsid w:val="006D5C85"/>
    <w:rsid w:val="006E0299"/>
    <w:rsid w:val="006E111A"/>
    <w:rsid w:val="006E2ECC"/>
    <w:rsid w:val="006E3841"/>
    <w:rsid w:val="006E6C01"/>
    <w:rsid w:val="006E7A49"/>
    <w:rsid w:val="006F02F1"/>
    <w:rsid w:val="006F1BF6"/>
    <w:rsid w:val="006F209B"/>
    <w:rsid w:val="006F64E7"/>
    <w:rsid w:val="007020AD"/>
    <w:rsid w:val="007021FD"/>
    <w:rsid w:val="007032EA"/>
    <w:rsid w:val="007049FF"/>
    <w:rsid w:val="0070526B"/>
    <w:rsid w:val="00705951"/>
    <w:rsid w:val="007060E4"/>
    <w:rsid w:val="007114C3"/>
    <w:rsid w:val="00712873"/>
    <w:rsid w:val="00713EA2"/>
    <w:rsid w:val="007151E2"/>
    <w:rsid w:val="00716C9F"/>
    <w:rsid w:val="00717248"/>
    <w:rsid w:val="00720A25"/>
    <w:rsid w:val="00727A60"/>
    <w:rsid w:val="0073283C"/>
    <w:rsid w:val="00732D38"/>
    <w:rsid w:val="00732FB0"/>
    <w:rsid w:val="00733CB1"/>
    <w:rsid w:val="007342F3"/>
    <w:rsid w:val="00734D3B"/>
    <w:rsid w:val="007377B1"/>
    <w:rsid w:val="007379B4"/>
    <w:rsid w:val="00740A19"/>
    <w:rsid w:val="00740F95"/>
    <w:rsid w:val="00741912"/>
    <w:rsid w:val="00742060"/>
    <w:rsid w:val="007430B8"/>
    <w:rsid w:val="00743AFA"/>
    <w:rsid w:val="00744BE3"/>
    <w:rsid w:val="00745109"/>
    <w:rsid w:val="00751784"/>
    <w:rsid w:val="00755380"/>
    <w:rsid w:val="00756A16"/>
    <w:rsid w:val="00757EE9"/>
    <w:rsid w:val="0076121B"/>
    <w:rsid w:val="0077180A"/>
    <w:rsid w:val="0077325B"/>
    <w:rsid w:val="00773A7E"/>
    <w:rsid w:val="00774FFC"/>
    <w:rsid w:val="00777121"/>
    <w:rsid w:val="00780FF4"/>
    <w:rsid w:val="00782BA1"/>
    <w:rsid w:val="00784E80"/>
    <w:rsid w:val="007909BB"/>
    <w:rsid w:val="00790F0A"/>
    <w:rsid w:val="00791598"/>
    <w:rsid w:val="00792515"/>
    <w:rsid w:val="00797905"/>
    <w:rsid w:val="007A045F"/>
    <w:rsid w:val="007A2C8C"/>
    <w:rsid w:val="007A4632"/>
    <w:rsid w:val="007A46DB"/>
    <w:rsid w:val="007A6B0D"/>
    <w:rsid w:val="007B051C"/>
    <w:rsid w:val="007B316F"/>
    <w:rsid w:val="007B3762"/>
    <w:rsid w:val="007B5925"/>
    <w:rsid w:val="007B6673"/>
    <w:rsid w:val="007C081D"/>
    <w:rsid w:val="007C1B44"/>
    <w:rsid w:val="007C1EDF"/>
    <w:rsid w:val="007C227B"/>
    <w:rsid w:val="007C2F2A"/>
    <w:rsid w:val="007C3EA9"/>
    <w:rsid w:val="007C5EA0"/>
    <w:rsid w:val="007C7AB3"/>
    <w:rsid w:val="007D3D78"/>
    <w:rsid w:val="007E085F"/>
    <w:rsid w:val="007E0DFC"/>
    <w:rsid w:val="007E1011"/>
    <w:rsid w:val="007E48E0"/>
    <w:rsid w:val="007F056D"/>
    <w:rsid w:val="007F1963"/>
    <w:rsid w:val="007F2529"/>
    <w:rsid w:val="007F2E99"/>
    <w:rsid w:val="007F3950"/>
    <w:rsid w:val="007F5387"/>
    <w:rsid w:val="007F544A"/>
    <w:rsid w:val="00800422"/>
    <w:rsid w:val="00800927"/>
    <w:rsid w:val="008039D3"/>
    <w:rsid w:val="008043DF"/>
    <w:rsid w:val="00805DD3"/>
    <w:rsid w:val="008064BD"/>
    <w:rsid w:val="0080734F"/>
    <w:rsid w:val="00807664"/>
    <w:rsid w:val="00810414"/>
    <w:rsid w:val="008159E5"/>
    <w:rsid w:val="008212FD"/>
    <w:rsid w:val="00821C33"/>
    <w:rsid w:val="00822CF1"/>
    <w:rsid w:val="00822FB8"/>
    <w:rsid w:val="00824A51"/>
    <w:rsid w:val="008250D5"/>
    <w:rsid w:val="00831969"/>
    <w:rsid w:val="00832007"/>
    <w:rsid w:val="008330F4"/>
    <w:rsid w:val="00833468"/>
    <w:rsid w:val="0083455A"/>
    <w:rsid w:val="00834BFC"/>
    <w:rsid w:val="008402A2"/>
    <w:rsid w:val="008425F3"/>
    <w:rsid w:val="00845197"/>
    <w:rsid w:val="00850DDD"/>
    <w:rsid w:val="00851986"/>
    <w:rsid w:val="00853962"/>
    <w:rsid w:val="0085410B"/>
    <w:rsid w:val="00855B23"/>
    <w:rsid w:val="008566B0"/>
    <w:rsid w:val="00856B13"/>
    <w:rsid w:val="00861794"/>
    <w:rsid w:val="00870AB7"/>
    <w:rsid w:val="00871133"/>
    <w:rsid w:val="00873AE6"/>
    <w:rsid w:val="00873B26"/>
    <w:rsid w:val="0087468D"/>
    <w:rsid w:val="00875259"/>
    <w:rsid w:val="008777FC"/>
    <w:rsid w:val="00877D64"/>
    <w:rsid w:val="008803E7"/>
    <w:rsid w:val="00880A88"/>
    <w:rsid w:val="00883C57"/>
    <w:rsid w:val="0088507C"/>
    <w:rsid w:val="00885226"/>
    <w:rsid w:val="00885695"/>
    <w:rsid w:val="00885981"/>
    <w:rsid w:val="00890432"/>
    <w:rsid w:val="00890EF9"/>
    <w:rsid w:val="0089227F"/>
    <w:rsid w:val="008932EB"/>
    <w:rsid w:val="008961FE"/>
    <w:rsid w:val="008967D2"/>
    <w:rsid w:val="008969D0"/>
    <w:rsid w:val="008A011E"/>
    <w:rsid w:val="008A1393"/>
    <w:rsid w:val="008A327A"/>
    <w:rsid w:val="008A6086"/>
    <w:rsid w:val="008A6495"/>
    <w:rsid w:val="008B02DB"/>
    <w:rsid w:val="008B0814"/>
    <w:rsid w:val="008B1935"/>
    <w:rsid w:val="008B38BA"/>
    <w:rsid w:val="008B4BC9"/>
    <w:rsid w:val="008B6716"/>
    <w:rsid w:val="008C1009"/>
    <w:rsid w:val="008C2B60"/>
    <w:rsid w:val="008C300B"/>
    <w:rsid w:val="008C34BD"/>
    <w:rsid w:val="008C4E1E"/>
    <w:rsid w:val="008D18DB"/>
    <w:rsid w:val="008D2202"/>
    <w:rsid w:val="008D2FE0"/>
    <w:rsid w:val="008D332A"/>
    <w:rsid w:val="008D7C5B"/>
    <w:rsid w:val="008F137D"/>
    <w:rsid w:val="008F587B"/>
    <w:rsid w:val="00900450"/>
    <w:rsid w:val="00900777"/>
    <w:rsid w:val="00901441"/>
    <w:rsid w:val="00903427"/>
    <w:rsid w:val="00906273"/>
    <w:rsid w:val="00907087"/>
    <w:rsid w:val="00907919"/>
    <w:rsid w:val="00911399"/>
    <w:rsid w:val="009157B3"/>
    <w:rsid w:val="00915958"/>
    <w:rsid w:val="00916197"/>
    <w:rsid w:val="00920A65"/>
    <w:rsid w:val="00922708"/>
    <w:rsid w:val="00922FA7"/>
    <w:rsid w:val="009230E0"/>
    <w:rsid w:val="00923957"/>
    <w:rsid w:val="009243CE"/>
    <w:rsid w:val="00925C95"/>
    <w:rsid w:val="00930017"/>
    <w:rsid w:val="00930F9D"/>
    <w:rsid w:val="0093385B"/>
    <w:rsid w:val="00933B72"/>
    <w:rsid w:val="00934132"/>
    <w:rsid w:val="00941A85"/>
    <w:rsid w:val="00942AFF"/>
    <w:rsid w:val="00942BA1"/>
    <w:rsid w:val="00945CD1"/>
    <w:rsid w:val="0094681C"/>
    <w:rsid w:val="00946FE5"/>
    <w:rsid w:val="009530B3"/>
    <w:rsid w:val="009564E5"/>
    <w:rsid w:val="009567C8"/>
    <w:rsid w:val="00956976"/>
    <w:rsid w:val="00962AA7"/>
    <w:rsid w:val="0096436F"/>
    <w:rsid w:val="0096538B"/>
    <w:rsid w:val="009655AC"/>
    <w:rsid w:val="0096671D"/>
    <w:rsid w:val="00971698"/>
    <w:rsid w:val="00972CC2"/>
    <w:rsid w:val="0097494E"/>
    <w:rsid w:val="009751DD"/>
    <w:rsid w:val="00976D37"/>
    <w:rsid w:val="0098076F"/>
    <w:rsid w:val="00981641"/>
    <w:rsid w:val="0098327C"/>
    <w:rsid w:val="00987FA5"/>
    <w:rsid w:val="00993942"/>
    <w:rsid w:val="00993C1C"/>
    <w:rsid w:val="00996619"/>
    <w:rsid w:val="00997919"/>
    <w:rsid w:val="009A189A"/>
    <w:rsid w:val="009A1E04"/>
    <w:rsid w:val="009A373D"/>
    <w:rsid w:val="009A442B"/>
    <w:rsid w:val="009B6FE1"/>
    <w:rsid w:val="009C1541"/>
    <w:rsid w:val="009C23B7"/>
    <w:rsid w:val="009C5BE5"/>
    <w:rsid w:val="009C65F9"/>
    <w:rsid w:val="009D1332"/>
    <w:rsid w:val="009D2094"/>
    <w:rsid w:val="009D364D"/>
    <w:rsid w:val="009D3D97"/>
    <w:rsid w:val="009D6BF7"/>
    <w:rsid w:val="009E1285"/>
    <w:rsid w:val="009E5544"/>
    <w:rsid w:val="009E65FE"/>
    <w:rsid w:val="009E7A89"/>
    <w:rsid w:val="009E7F6B"/>
    <w:rsid w:val="009F04A2"/>
    <w:rsid w:val="009F1BCB"/>
    <w:rsid w:val="00A01C67"/>
    <w:rsid w:val="00A070C8"/>
    <w:rsid w:val="00A10F9A"/>
    <w:rsid w:val="00A12764"/>
    <w:rsid w:val="00A13936"/>
    <w:rsid w:val="00A221C5"/>
    <w:rsid w:val="00A22A4C"/>
    <w:rsid w:val="00A22F9E"/>
    <w:rsid w:val="00A23AB5"/>
    <w:rsid w:val="00A3395A"/>
    <w:rsid w:val="00A33C9B"/>
    <w:rsid w:val="00A35977"/>
    <w:rsid w:val="00A44C16"/>
    <w:rsid w:val="00A44DE5"/>
    <w:rsid w:val="00A45B4B"/>
    <w:rsid w:val="00A46577"/>
    <w:rsid w:val="00A50A5E"/>
    <w:rsid w:val="00A50D53"/>
    <w:rsid w:val="00A544AC"/>
    <w:rsid w:val="00A60C75"/>
    <w:rsid w:val="00A613CB"/>
    <w:rsid w:val="00A62545"/>
    <w:rsid w:val="00A65459"/>
    <w:rsid w:val="00A66B03"/>
    <w:rsid w:val="00A71C5D"/>
    <w:rsid w:val="00A72257"/>
    <w:rsid w:val="00A75A2A"/>
    <w:rsid w:val="00A77F3B"/>
    <w:rsid w:val="00A81115"/>
    <w:rsid w:val="00A829FE"/>
    <w:rsid w:val="00A83CCB"/>
    <w:rsid w:val="00A8435E"/>
    <w:rsid w:val="00A84AA5"/>
    <w:rsid w:val="00A85D80"/>
    <w:rsid w:val="00A860B7"/>
    <w:rsid w:val="00A86435"/>
    <w:rsid w:val="00A86946"/>
    <w:rsid w:val="00A95B76"/>
    <w:rsid w:val="00AA14F6"/>
    <w:rsid w:val="00AA5186"/>
    <w:rsid w:val="00AA5438"/>
    <w:rsid w:val="00AA66A5"/>
    <w:rsid w:val="00AA7B0F"/>
    <w:rsid w:val="00AB15DB"/>
    <w:rsid w:val="00AB3AFA"/>
    <w:rsid w:val="00AB4FBC"/>
    <w:rsid w:val="00AB5D10"/>
    <w:rsid w:val="00AC0905"/>
    <w:rsid w:val="00AC42A9"/>
    <w:rsid w:val="00AC49FF"/>
    <w:rsid w:val="00AC512C"/>
    <w:rsid w:val="00AD1994"/>
    <w:rsid w:val="00AD3D61"/>
    <w:rsid w:val="00AD410D"/>
    <w:rsid w:val="00AD69BD"/>
    <w:rsid w:val="00AE08EF"/>
    <w:rsid w:val="00AE0D94"/>
    <w:rsid w:val="00AE43C9"/>
    <w:rsid w:val="00AF2483"/>
    <w:rsid w:val="00AF2635"/>
    <w:rsid w:val="00AF4112"/>
    <w:rsid w:val="00AF577B"/>
    <w:rsid w:val="00AF6111"/>
    <w:rsid w:val="00AF6460"/>
    <w:rsid w:val="00AF6A5F"/>
    <w:rsid w:val="00AF75F0"/>
    <w:rsid w:val="00B0050A"/>
    <w:rsid w:val="00B00FDE"/>
    <w:rsid w:val="00B03CF1"/>
    <w:rsid w:val="00B03E34"/>
    <w:rsid w:val="00B0433E"/>
    <w:rsid w:val="00B119C3"/>
    <w:rsid w:val="00B11C02"/>
    <w:rsid w:val="00B1528A"/>
    <w:rsid w:val="00B20822"/>
    <w:rsid w:val="00B22909"/>
    <w:rsid w:val="00B25857"/>
    <w:rsid w:val="00B2619B"/>
    <w:rsid w:val="00B31C9B"/>
    <w:rsid w:val="00B320C2"/>
    <w:rsid w:val="00B3542C"/>
    <w:rsid w:val="00B368F8"/>
    <w:rsid w:val="00B37D8C"/>
    <w:rsid w:val="00B40741"/>
    <w:rsid w:val="00B40FE6"/>
    <w:rsid w:val="00B41287"/>
    <w:rsid w:val="00B454A9"/>
    <w:rsid w:val="00B509AF"/>
    <w:rsid w:val="00B52D63"/>
    <w:rsid w:val="00B53880"/>
    <w:rsid w:val="00B54841"/>
    <w:rsid w:val="00B54899"/>
    <w:rsid w:val="00B5495B"/>
    <w:rsid w:val="00B54CE6"/>
    <w:rsid w:val="00B562F7"/>
    <w:rsid w:val="00B56C1B"/>
    <w:rsid w:val="00B57336"/>
    <w:rsid w:val="00B60D4F"/>
    <w:rsid w:val="00B61600"/>
    <w:rsid w:val="00B617AC"/>
    <w:rsid w:val="00B65404"/>
    <w:rsid w:val="00B66A65"/>
    <w:rsid w:val="00B708C5"/>
    <w:rsid w:val="00B70AA3"/>
    <w:rsid w:val="00B74469"/>
    <w:rsid w:val="00B81A5F"/>
    <w:rsid w:val="00B81EA2"/>
    <w:rsid w:val="00B83097"/>
    <w:rsid w:val="00B850AF"/>
    <w:rsid w:val="00B859B7"/>
    <w:rsid w:val="00B9146E"/>
    <w:rsid w:val="00B93BFB"/>
    <w:rsid w:val="00B93CEC"/>
    <w:rsid w:val="00B93E96"/>
    <w:rsid w:val="00B96577"/>
    <w:rsid w:val="00B97CBB"/>
    <w:rsid w:val="00BA131E"/>
    <w:rsid w:val="00BA187F"/>
    <w:rsid w:val="00BA486E"/>
    <w:rsid w:val="00BA505F"/>
    <w:rsid w:val="00BA526B"/>
    <w:rsid w:val="00BA5489"/>
    <w:rsid w:val="00BA7907"/>
    <w:rsid w:val="00BB1590"/>
    <w:rsid w:val="00BB21B0"/>
    <w:rsid w:val="00BB62EC"/>
    <w:rsid w:val="00BB66DE"/>
    <w:rsid w:val="00BB6B07"/>
    <w:rsid w:val="00BB701C"/>
    <w:rsid w:val="00BC240B"/>
    <w:rsid w:val="00BC3685"/>
    <w:rsid w:val="00BC43BE"/>
    <w:rsid w:val="00BC4EF1"/>
    <w:rsid w:val="00BC76AD"/>
    <w:rsid w:val="00BD0135"/>
    <w:rsid w:val="00BD2B94"/>
    <w:rsid w:val="00BD37F8"/>
    <w:rsid w:val="00BD5162"/>
    <w:rsid w:val="00BE035F"/>
    <w:rsid w:val="00BE2B72"/>
    <w:rsid w:val="00BE505A"/>
    <w:rsid w:val="00BF047F"/>
    <w:rsid w:val="00BF0D67"/>
    <w:rsid w:val="00BF17C6"/>
    <w:rsid w:val="00BF3FA4"/>
    <w:rsid w:val="00BF58E8"/>
    <w:rsid w:val="00BF5DB2"/>
    <w:rsid w:val="00BF7953"/>
    <w:rsid w:val="00C00C82"/>
    <w:rsid w:val="00C02A43"/>
    <w:rsid w:val="00C02B5B"/>
    <w:rsid w:val="00C031B3"/>
    <w:rsid w:val="00C0342D"/>
    <w:rsid w:val="00C04F0A"/>
    <w:rsid w:val="00C10DB2"/>
    <w:rsid w:val="00C12BC1"/>
    <w:rsid w:val="00C1336C"/>
    <w:rsid w:val="00C13848"/>
    <w:rsid w:val="00C13A60"/>
    <w:rsid w:val="00C144F3"/>
    <w:rsid w:val="00C14DBD"/>
    <w:rsid w:val="00C1559C"/>
    <w:rsid w:val="00C15F60"/>
    <w:rsid w:val="00C22572"/>
    <w:rsid w:val="00C2513A"/>
    <w:rsid w:val="00C251AB"/>
    <w:rsid w:val="00C26FF0"/>
    <w:rsid w:val="00C2721F"/>
    <w:rsid w:val="00C30646"/>
    <w:rsid w:val="00C31657"/>
    <w:rsid w:val="00C318CC"/>
    <w:rsid w:val="00C320E3"/>
    <w:rsid w:val="00C32849"/>
    <w:rsid w:val="00C35D34"/>
    <w:rsid w:val="00C37123"/>
    <w:rsid w:val="00C373D2"/>
    <w:rsid w:val="00C37979"/>
    <w:rsid w:val="00C40360"/>
    <w:rsid w:val="00C40583"/>
    <w:rsid w:val="00C40A10"/>
    <w:rsid w:val="00C4282A"/>
    <w:rsid w:val="00C42E8E"/>
    <w:rsid w:val="00C4313D"/>
    <w:rsid w:val="00C46529"/>
    <w:rsid w:val="00C50298"/>
    <w:rsid w:val="00C5077F"/>
    <w:rsid w:val="00C53A1A"/>
    <w:rsid w:val="00C54875"/>
    <w:rsid w:val="00C54F33"/>
    <w:rsid w:val="00C60450"/>
    <w:rsid w:val="00C60D49"/>
    <w:rsid w:val="00C65E97"/>
    <w:rsid w:val="00C67B0E"/>
    <w:rsid w:val="00C70244"/>
    <w:rsid w:val="00C717F8"/>
    <w:rsid w:val="00C71D11"/>
    <w:rsid w:val="00C72A50"/>
    <w:rsid w:val="00C736ED"/>
    <w:rsid w:val="00C74B7B"/>
    <w:rsid w:val="00C74E45"/>
    <w:rsid w:val="00C76A24"/>
    <w:rsid w:val="00C76B06"/>
    <w:rsid w:val="00C8033F"/>
    <w:rsid w:val="00C816CF"/>
    <w:rsid w:val="00C84959"/>
    <w:rsid w:val="00C85A58"/>
    <w:rsid w:val="00C919F5"/>
    <w:rsid w:val="00C921E4"/>
    <w:rsid w:val="00C95340"/>
    <w:rsid w:val="00C9568F"/>
    <w:rsid w:val="00C95BE3"/>
    <w:rsid w:val="00CA1B1B"/>
    <w:rsid w:val="00CA3BF6"/>
    <w:rsid w:val="00CA6216"/>
    <w:rsid w:val="00CA7842"/>
    <w:rsid w:val="00CB3734"/>
    <w:rsid w:val="00CB447D"/>
    <w:rsid w:val="00CB5E4F"/>
    <w:rsid w:val="00CC02C8"/>
    <w:rsid w:val="00CC11C0"/>
    <w:rsid w:val="00CC1691"/>
    <w:rsid w:val="00CC3519"/>
    <w:rsid w:val="00CC582A"/>
    <w:rsid w:val="00CC6579"/>
    <w:rsid w:val="00CD1B70"/>
    <w:rsid w:val="00CD3F48"/>
    <w:rsid w:val="00CD3FBA"/>
    <w:rsid w:val="00CE1E4A"/>
    <w:rsid w:val="00CE3571"/>
    <w:rsid w:val="00CE7F99"/>
    <w:rsid w:val="00CF1FFC"/>
    <w:rsid w:val="00CF2766"/>
    <w:rsid w:val="00CF3D4C"/>
    <w:rsid w:val="00CF736A"/>
    <w:rsid w:val="00D00072"/>
    <w:rsid w:val="00D00332"/>
    <w:rsid w:val="00D01041"/>
    <w:rsid w:val="00D01975"/>
    <w:rsid w:val="00D01D4D"/>
    <w:rsid w:val="00D05326"/>
    <w:rsid w:val="00D06EFE"/>
    <w:rsid w:val="00D10DD5"/>
    <w:rsid w:val="00D10E1B"/>
    <w:rsid w:val="00D2001F"/>
    <w:rsid w:val="00D21ACC"/>
    <w:rsid w:val="00D24BE8"/>
    <w:rsid w:val="00D274EF"/>
    <w:rsid w:val="00D300FF"/>
    <w:rsid w:val="00D304B9"/>
    <w:rsid w:val="00D324CA"/>
    <w:rsid w:val="00D336AA"/>
    <w:rsid w:val="00D36BB7"/>
    <w:rsid w:val="00D377BB"/>
    <w:rsid w:val="00D40547"/>
    <w:rsid w:val="00D41BFD"/>
    <w:rsid w:val="00D46FED"/>
    <w:rsid w:val="00D47402"/>
    <w:rsid w:val="00D52ABB"/>
    <w:rsid w:val="00D5340E"/>
    <w:rsid w:val="00D60F26"/>
    <w:rsid w:val="00D618C9"/>
    <w:rsid w:val="00D63667"/>
    <w:rsid w:val="00D64896"/>
    <w:rsid w:val="00D64A40"/>
    <w:rsid w:val="00D65369"/>
    <w:rsid w:val="00D70787"/>
    <w:rsid w:val="00D7500D"/>
    <w:rsid w:val="00D76834"/>
    <w:rsid w:val="00D81145"/>
    <w:rsid w:val="00D82517"/>
    <w:rsid w:val="00D8289F"/>
    <w:rsid w:val="00D83351"/>
    <w:rsid w:val="00D84CA7"/>
    <w:rsid w:val="00D859FA"/>
    <w:rsid w:val="00D86B3E"/>
    <w:rsid w:val="00D8761D"/>
    <w:rsid w:val="00D90D49"/>
    <w:rsid w:val="00D90F73"/>
    <w:rsid w:val="00D93EF3"/>
    <w:rsid w:val="00D9616B"/>
    <w:rsid w:val="00D96829"/>
    <w:rsid w:val="00DA026C"/>
    <w:rsid w:val="00DA07D0"/>
    <w:rsid w:val="00DA3017"/>
    <w:rsid w:val="00DA3861"/>
    <w:rsid w:val="00DA5BD0"/>
    <w:rsid w:val="00DA5F83"/>
    <w:rsid w:val="00DA7D06"/>
    <w:rsid w:val="00DB0202"/>
    <w:rsid w:val="00DC14A8"/>
    <w:rsid w:val="00DC3AB6"/>
    <w:rsid w:val="00DC47F4"/>
    <w:rsid w:val="00DC502C"/>
    <w:rsid w:val="00DC571D"/>
    <w:rsid w:val="00DD2821"/>
    <w:rsid w:val="00DD3D05"/>
    <w:rsid w:val="00DE1D42"/>
    <w:rsid w:val="00DE4603"/>
    <w:rsid w:val="00DE6047"/>
    <w:rsid w:val="00DE6B7D"/>
    <w:rsid w:val="00DF308A"/>
    <w:rsid w:val="00DF3682"/>
    <w:rsid w:val="00DF4488"/>
    <w:rsid w:val="00E0000D"/>
    <w:rsid w:val="00E02611"/>
    <w:rsid w:val="00E04723"/>
    <w:rsid w:val="00E11AFE"/>
    <w:rsid w:val="00E11F13"/>
    <w:rsid w:val="00E146CA"/>
    <w:rsid w:val="00E21276"/>
    <w:rsid w:val="00E212FF"/>
    <w:rsid w:val="00E2154D"/>
    <w:rsid w:val="00E21CC1"/>
    <w:rsid w:val="00E2446C"/>
    <w:rsid w:val="00E3162D"/>
    <w:rsid w:val="00E3337E"/>
    <w:rsid w:val="00E36583"/>
    <w:rsid w:val="00E37DF9"/>
    <w:rsid w:val="00E43F6A"/>
    <w:rsid w:val="00E45A04"/>
    <w:rsid w:val="00E4647A"/>
    <w:rsid w:val="00E47142"/>
    <w:rsid w:val="00E4756E"/>
    <w:rsid w:val="00E532C7"/>
    <w:rsid w:val="00E5347B"/>
    <w:rsid w:val="00E53CE7"/>
    <w:rsid w:val="00E5506E"/>
    <w:rsid w:val="00E5618F"/>
    <w:rsid w:val="00E56232"/>
    <w:rsid w:val="00E567C6"/>
    <w:rsid w:val="00E70777"/>
    <w:rsid w:val="00E711FF"/>
    <w:rsid w:val="00E83DDF"/>
    <w:rsid w:val="00E84205"/>
    <w:rsid w:val="00E844A1"/>
    <w:rsid w:val="00E879EB"/>
    <w:rsid w:val="00E90484"/>
    <w:rsid w:val="00E9116F"/>
    <w:rsid w:val="00E97238"/>
    <w:rsid w:val="00EA07B7"/>
    <w:rsid w:val="00EA4691"/>
    <w:rsid w:val="00EB0160"/>
    <w:rsid w:val="00EB07B1"/>
    <w:rsid w:val="00EB47B4"/>
    <w:rsid w:val="00EB5C59"/>
    <w:rsid w:val="00EC2351"/>
    <w:rsid w:val="00EC3335"/>
    <w:rsid w:val="00EC44F2"/>
    <w:rsid w:val="00EC46CE"/>
    <w:rsid w:val="00EC5C2A"/>
    <w:rsid w:val="00EC5D99"/>
    <w:rsid w:val="00EC7AC4"/>
    <w:rsid w:val="00EC7F30"/>
    <w:rsid w:val="00ED05F8"/>
    <w:rsid w:val="00ED0E91"/>
    <w:rsid w:val="00ED1562"/>
    <w:rsid w:val="00ED16A8"/>
    <w:rsid w:val="00ED1D76"/>
    <w:rsid w:val="00ED26EC"/>
    <w:rsid w:val="00ED2907"/>
    <w:rsid w:val="00ED2E75"/>
    <w:rsid w:val="00ED33E2"/>
    <w:rsid w:val="00ED5DC4"/>
    <w:rsid w:val="00ED69B4"/>
    <w:rsid w:val="00ED6C23"/>
    <w:rsid w:val="00ED7E83"/>
    <w:rsid w:val="00EE0474"/>
    <w:rsid w:val="00EE34F1"/>
    <w:rsid w:val="00EE3F04"/>
    <w:rsid w:val="00EE574B"/>
    <w:rsid w:val="00EE5B34"/>
    <w:rsid w:val="00EE5F8F"/>
    <w:rsid w:val="00EF353B"/>
    <w:rsid w:val="00EF53A9"/>
    <w:rsid w:val="00EF5C98"/>
    <w:rsid w:val="00F02258"/>
    <w:rsid w:val="00F03932"/>
    <w:rsid w:val="00F04C87"/>
    <w:rsid w:val="00F05341"/>
    <w:rsid w:val="00F1319E"/>
    <w:rsid w:val="00F15F94"/>
    <w:rsid w:val="00F161E9"/>
    <w:rsid w:val="00F225E4"/>
    <w:rsid w:val="00F22DD3"/>
    <w:rsid w:val="00F23724"/>
    <w:rsid w:val="00F256B8"/>
    <w:rsid w:val="00F25FCA"/>
    <w:rsid w:val="00F27CE2"/>
    <w:rsid w:val="00F27D2A"/>
    <w:rsid w:val="00F3028D"/>
    <w:rsid w:val="00F32539"/>
    <w:rsid w:val="00F365EC"/>
    <w:rsid w:val="00F37AA6"/>
    <w:rsid w:val="00F405DE"/>
    <w:rsid w:val="00F413C0"/>
    <w:rsid w:val="00F42E8A"/>
    <w:rsid w:val="00F431CD"/>
    <w:rsid w:val="00F479B4"/>
    <w:rsid w:val="00F50F4F"/>
    <w:rsid w:val="00F5451A"/>
    <w:rsid w:val="00F55F80"/>
    <w:rsid w:val="00F562ED"/>
    <w:rsid w:val="00F573A5"/>
    <w:rsid w:val="00F65CC0"/>
    <w:rsid w:val="00F67A96"/>
    <w:rsid w:val="00F7082E"/>
    <w:rsid w:val="00F70E49"/>
    <w:rsid w:val="00F735DE"/>
    <w:rsid w:val="00F754AD"/>
    <w:rsid w:val="00F7635B"/>
    <w:rsid w:val="00F8132B"/>
    <w:rsid w:val="00F822E8"/>
    <w:rsid w:val="00F84C14"/>
    <w:rsid w:val="00F84DA4"/>
    <w:rsid w:val="00F853DC"/>
    <w:rsid w:val="00F85C25"/>
    <w:rsid w:val="00FA012E"/>
    <w:rsid w:val="00FA0479"/>
    <w:rsid w:val="00FA406C"/>
    <w:rsid w:val="00FB2619"/>
    <w:rsid w:val="00FB48F9"/>
    <w:rsid w:val="00FB645C"/>
    <w:rsid w:val="00FB743F"/>
    <w:rsid w:val="00FC0904"/>
    <w:rsid w:val="00FC144C"/>
    <w:rsid w:val="00FC31FB"/>
    <w:rsid w:val="00FC37BE"/>
    <w:rsid w:val="00FC46C3"/>
    <w:rsid w:val="00FC4DA8"/>
    <w:rsid w:val="00FC5F92"/>
    <w:rsid w:val="00FD6C23"/>
    <w:rsid w:val="00FE08FB"/>
    <w:rsid w:val="00FE2003"/>
    <w:rsid w:val="00FE31D7"/>
    <w:rsid w:val="00FE36C3"/>
    <w:rsid w:val="00FE4D39"/>
    <w:rsid w:val="00FE4EFB"/>
    <w:rsid w:val="00FE7A44"/>
    <w:rsid w:val="00FF311E"/>
    <w:rsid w:val="00FF370A"/>
    <w:rsid w:val="00FF3849"/>
    <w:rsid w:val="00FF4074"/>
    <w:rsid w:val="00FF45BD"/>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54DAEB2"/>
  <w15:docId w15:val="{74AD6F90-C80E-4D25-89B0-3A77FA70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AFA"/>
    <w:rPr>
      <w:sz w:val="28"/>
      <w:lang w:val="en-GB"/>
    </w:rPr>
  </w:style>
  <w:style w:type="paragraph" w:styleId="Heading1">
    <w:name w:val="heading 1"/>
    <w:basedOn w:val="Normal"/>
    <w:next w:val="Normal"/>
    <w:link w:val="Heading1Char"/>
    <w:uiPriority w:val="9"/>
    <w:qFormat/>
    <w:rsid w:val="007F252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252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3AFA"/>
    <w:pPr>
      <w:keepNext/>
      <w:keepLines/>
      <w:spacing w:before="40"/>
      <w:outlineLvl w:val="2"/>
    </w:pPr>
    <w:rPr>
      <w:rFonts w:asciiTheme="majorHAnsi" w:eastAsiaTheme="majorEastAsia" w:hAnsiTheme="majorHAnsi"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AB3AFA"/>
    <w:pPr>
      <w:keepNext/>
      <w:keepLines/>
      <w:spacing w:before="40"/>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7F2529"/>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F2529"/>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7F2529"/>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F2529"/>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F252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5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F252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B3AFA"/>
    <w:rPr>
      <w:rFonts w:asciiTheme="majorHAnsi" w:eastAsiaTheme="majorEastAsia" w:hAnsiTheme="majorHAnsi" w:cstheme="majorBidi"/>
      <w:color w:val="1F4D78" w:themeColor="accent1" w:themeShade="7F"/>
      <w:sz w:val="32"/>
      <w:szCs w:val="24"/>
      <w:lang w:val="en-GB"/>
    </w:rPr>
  </w:style>
  <w:style w:type="character" w:customStyle="1" w:styleId="Heading4Char">
    <w:name w:val="Heading 4 Char"/>
    <w:basedOn w:val="DefaultParagraphFont"/>
    <w:link w:val="Heading4"/>
    <w:uiPriority w:val="9"/>
    <w:rsid w:val="00AB3AFA"/>
    <w:rPr>
      <w:rFonts w:asciiTheme="majorHAnsi" w:eastAsiaTheme="majorEastAsia" w:hAnsiTheme="majorHAnsi" w:cstheme="majorBidi"/>
      <w:iCs/>
      <w:color w:val="2E74B5" w:themeColor="accent1" w:themeShade="BF"/>
      <w:sz w:val="28"/>
      <w:lang w:val="en-GB"/>
    </w:rPr>
  </w:style>
  <w:style w:type="character" w:customStyle="1" w:styleId="Heading5Char">
    <w:name w:val="Heading 5 Char"/>
    <w:basedOn w:val="DefaultParagraphFont"/>
    <w:link w:val="Heading5"/>
    <w:uiPriority w:val="9"/>
    <w:rsid w:val="007F252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7F252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7F252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7F25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F252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7F252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5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25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2529"/>
    <w:rPr>
      <w:rFonts w:eastAsiaTheme="minorEastAsia"/>
      <w:color w:val="5A5A5A" w:themeColor="text1" w:themeTint="A5"/>
      <w:spacing w:val="15"/>
    </w:rPr>
  </w:style>
  <w:style w:type="character" w:styleId="SubtleEmphasis">
    <w:name w:val="Subtle Emphasis"/>
    <w:basedOn w:val="DefaultParagraphFont"/>
    <w:uiPriority w:val="19"/>
    <w:qFormat/>
    <w:rsid w:val="007F2529"/>
    <w:rPr>
      <w:i/>
      <w:iCs/>
      <w:color w:val="404040" w:themeColor="text1" w:themeTint="BF"/>
    </w:rPr>
  </w:style>
  <w:style w:type="character" w:styleId="Emphasis">
    <w:name w:val="Emphasis"/>
    <w:basedOn w:val="DefaultParagraphFont"/>
    <w:uiPriority w:val="20"/>
    <w:qFormat/>
    <w:rsid w:val="007F2529"/>
    <w:rPr>
      <w:i/>
      <w:iCs/>
    </w:rPr>
  </w:style>
  <w:style w:type="character" w:styleId="IntenseEmphasis">
    <w:name w:val="Intense Emphasis"/>
    <w:basedOn w:val="DefaultParagraphFont"/>
    <w:uiPriority w:val="21"/>
    <w:qFormat/>
    <w:rsid w:val="007F2529"/>
    <w:rPr>
      <w:i/>
      <w:iCs/>
      <w:color w:val="5B9BD5" w:themeColor="accent1"/>
    </w:rPr>
  </w:style>
  <w:style w:type="character" w:styleId="Strong">
    <w:name w:val="Strong"/>
    <w:basedOn w:val="DefaultParagraphFont"/>
    <w:uiPriority w:val="22"/>
    <w:qFormat/>
    <w:rsid w:val="007F2529"/>
    <w:rPr>
      <w:b/>
      <w:bCs/>
    </w:rPr>
  </w:style>
  <w:style w:type="paragraph" w:styleId="Quote">
    <w:name w:val="Quote"/>
    <w:basedOn w:val="Normal"/>
    <w:next w:val="Normal"/>
    <w:link w:val="QuoteChar"/>
    <w:uiPriority w:val="29"/>
    <w:qFormat/>
    <w:rsid w:val="007F252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F2529"/>
    <w:rPr>
      <w:i/>
      <w:iCs/>
      <w:color w:val="404040" w:themeColor="text1" w:themeTint="BF"/>
    </w:rPr>
  </w:style>
  <w:style w:type="paragraph" w:styleId="IntenseQuote">
    <w:name w:val="Intense Quote"/>
    <w:basedOn w:val="Normal"/>
    <w:next w:val="Normal"/>
    <w:link w:val="IntenseQuoteChar"/>
    <w:uiPriority w:val="30"/>
    <w:qFormat/>
    <w:rsid w:val="007F252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F2529"/>
    <w:rPr>
      <w:i/>
      <w:iCs/>
      <w:color w:val="5B9BD5" w:themeColor="accent1"/>
    </w:rPr>
  </w:style>
  <w:style w:type="character" w:styleId="SubtleReference">
    <w:name w:val="Subtle Reference"/>
    <w:basedOn w:val="DefaultParagraphFont"/>
    <w:uiPriority w:val="31"/>
    <w:qFormat/>
    <w:rsid w:val="007F2529"/>
    <w:rPr>
      <w:smallCaps/>
      <w:color w:val="5A5A5A" w:themeColor="text1" w:themeTint="A5"/>
    </w:rPr>
  </w:style>
  <w:style w:type="character" w:styleId="IntenseReference">
    <w:name w:val="Intense Reference"/>
    <w:basedOn w:val="DefaultParagraphFont"/>
    <w:uiPriority w:val="32"/>
    <w:qFormat/>
    <w:rsid w:val="007F2529"/>
    <w:rPr>
      <w:b/>
      <w:bCs/>
      <w:smallCaps/>
      <w:color w:val="5B9BD5" w:themeColor="accent1"/>
      <w:spacing w:val="5"/>
    </w:rPr>
  </w:style>
  <w:style w:type="character" w:styleId="BookTitle">
    <w:name w:val="Book Title"/>
    <w:basedOn w:val="DefaultParagraphFont"/>
    <w:uiPriority w:val="33"/>
    <w:qFormat/>
    <w:rsid w:val="007F2529"/>
    <w:rPr>
      <w:b/>
      <w:bCs/>
      <w:i/>
      <w:iCs/>
      <w:spacing w:val="5"/>
    </w:rPr>
  </w:style>
  <w:style w:type="paragraph" w:styleId="ListParagraph">
    <w:name w:val="List Paragraph"/>
    <w:basedOn w:val="Normal"/>
    <w:uiPriority w:val="34"/>
    <w:qFormat/>
    <w:rsid w:val="007F2529"/>
    <w:pPr>
      <w:ind w:left="720"/>
      <w:contextualSpacing/>
    </w:pPr>
  </w:style>
  <w:style w:type="character" w:styleId="Hyperlink">
    <w:name w:val="Hyperlink"/>
    <w:basedOn w:val="DefaultParagraphFont"/>
    <w:uiPriority w:val="99"/>
    <w:unhideWhenUsed/>
    <w:rsid w:val="007F2529"/>
    <w:rPr>
      <w:color w:val="0563C1" w:themeColor="hyperlink"/>
      <w:u w:val="single"/>
    </w:rPr>
  </w:style>
  <w:style w:type="character" w:styleId="FollowedHyperlink">
    <w:name w:val="FollowedHyperlink"/>
    <w:basedOn w:val="DefaultParagraphFont"/>
    <w:uiPriority w:val="99"/>
    <w:unhideWhenUsed/>
    <w:rsid w:val="007F2529"/>
    <w:rPr>
      <w:color w:val="954F72" w:themeColor="followedHyperlink"/>
      <w:u w:val="single"/>
    </w:rPr>
  </w:style>
  <w:style w:type="paragraph" w:styleId="Caption">
    <w:name w:val="caption"/>
    <w:basedOn w:val="Normal"/>
    <w:next w:val="Normal"/>
    <w:uiPriority w:val="35"/>
    <w:unhideWhenUsed/>
    <w:qFormat/>
    <w:rsid w:val="007F2529"/>
    <w:pPr>
      <w:spacing w:after="200"/>
    </w:pPr>
    <w:rPr>
      <w:i/>
      <w:iCs/>
      <w:color w:val="44546A" w:themeColor="text2"/>
      <w:sz w:val="18"/>
      <w:szCs w:val="18"/>
    </w:rPr>
  </w:style>
  <w:style w:type="table" w:styleId="TableGrid">
    <w:name w:val="Table Grid"/>
    <w:basedOn w:val="TableNormal"/>
    <w:uiPriority w:val="39"/>
    <w:rsid w:val="005F3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56B8"/>
    <w:pPr>
      <w:tabs>
        <w:tab w:val="center" w:pos="4513"/>
        <w:tab w:val="right" w:pos="9026"/>
      </w:tabs>
    </w:pPr>
  </w:style>
  <w:style w:type="character" w:customStyle="1" w:styleId="HeaderChar">
    <w:name w:val="Header Char"/>
    <w:basedOn w:val="DefaultParagraphFont"/>
    <w:link w:val="Header"/>
    <w:uiPriority w:val="99"/>
    <w:rsid w:val="003A56B8"/>
    <w:rPr>
      <w:lang w:val="en-GB"/>
    </w:rPr>
  </w:style>
  <w:style w:type="paragraph" w:styleId="Footer">
    <w:name w:val="footer"/>
    <w:basedOn w:val="Normal"/>
    <w:link w:val="FooterChar"/>
    <w:uiPriority w:val="99"/>
    <w:unhideWhenUsed/>
    <w:rsid w:val="003A56B8"/>
    <w:pPr>
      <w:tabs>
        <w:tab w:val="center" w:pos="4513"/>
        <w:tab w:val="right" w:pos="9026"/>
      </w:tabs>
    </w:pPr>
  </w:style>
  <w:style w:type="character" w:customStyle="1" w:styleId="FooterChar">
    <w:name w:val="Footer Char"/>
    <w:basedOn w:val="DefaultParagraphFont"/>
    <w:link w:val="Footer"/>
    <w:uiPriority w:val="99"/>
    <w:rsid w:val="003A56B8"/>
    <w:rPr>
      <w:lang w:val="en-GB"/>
    </w:rPr>
  </w:style>
  <w:style w:type="character" w:styleId="UnresolvedMention">
    <w:name w:val="Unresolved Mention"/>
    <w:basedOn w:val="DefaultParagraphFont"/>
    <w:uiPriority w:val="99"/>
    <w:semiHidden/>
    <w:unhideWhenUsed/>
    <w:rsid w:val="001F0143"/>
    <w:rPr>
      <w:color w:val="605E5C"/>
      <w:shd w:val="clear" w:color="auto" w:fill="E1DFDD"/>
    </w:rPr>
  </w:style>
  <w:style w:type="character" w:customStyle="1" w:styleId="selectable">
    <w:name w:val="selectable"/>
    <w:basedOn w:val="DefaultParagraphFont"/>
    <w:rsid w:val="00AA7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package" Target="embeddings/Microsoft_Visio_Drawing.vsdx"/><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styles" Target="style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m1\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CADA0BA3544AA4CBEAD12FB197FF310" ma:contentTypeVersion="6" ma:contentTypeDescription="Create a new document." ma:contentTypeScope="" ma:versionID="681231554869df664e4f8bed006ca400">
  <xsd:schema xmlns:xsd="http://www.w3.org/2001/XMLSchema" xmlns:xs="http://www.w3.org/2001/XMLSchema" xmlns:p="http://schemas.microsoft.com/office/2006/metadata/properties" xmlns:ns2="e58388b9-b7a3-4d3f-ab8d-864c02cd46ee" targetNamespace="http://schemas.microsoft.com/office/2006/metadata/properties" ma:root="true" ma:fieldsID="7197496989c1856ee0d8ce0b7ccf4320" ns2:_="">
    <xsd:import namespace="e58388b9-b7a3-4d3f-ab8d-864c02cd46e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8388b9-b7a3-4d3f-ab8d-864c02cd46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F742CD-A478-4A58-888D-CC1181941505}">
  <ds:schemaRefs>
    <ds:schemaRef ds:uri="http://schemas.microsoft.com/sharepoint/v3/contenttype/forms"/>
  </ds:schemaRefs>
</ds:datastoreItem>
</file>

<file path=customXml/itemProps2.xml><?xml version="1.0" encoding="utf-8"?>
<ds:datastoreItem xmlns:ds="http://schemas.openxmlformats.org/officeDocument/2006/customXml" ds:itemID="{B57E1F6E-9DFA-4F12-8524-04B956B061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779854-C1B9-484F-8968-29D2020BC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8388b9-b7a3-4d3f-ab8d-864c02cd46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Template>
  <TotalTime>2790</TotalTime>
  <Pages>45</Pages>
  <Words>7458</Words>
  <Characters>42512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Price</dc:creator>
  <cp:keywords/>
  <dc:description/>
  <cp:lastModifiedBy>Ryan Coles</cp:lastModifiedBy>
  <cp:revision>967</cp:revision>
  <dcterms:created xsi:type="dcterms:W3CDTF">2018-07-17T15:33:00Z</dcterms:created>
  <dcterms:modified xsi:type="dcterms:W3CDTF">2020-03-16T14:55:00Z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y fmtid="{D5CDD505-2E9C-101B-9397-08002B2CF9AE}" pid="3" name="ContentTypeId">
    <vt:lpwstr>0x0101003CADA0BA3544AA4CBEAD12FB197FF310</vt:lpwstr>
  </property>
  <property fmtid="{D5CDD505-2E9C-101B-9397-08002B2CF9AE}" pid="4" name="AuthorIds_UIVersion_3584">
    <vt:lpwstr>12</vt:lpwstr>
  </property>
</Properties>
</file>